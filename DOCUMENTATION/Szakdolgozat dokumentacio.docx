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svg" ContentType="image/svg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63D" w:rsidRPr="00310822" w:rsidRDefault="006D563D" w:rsidP="006D563D">
      <w:pPr>
        <w:pStyle w:val="Cm"/>
        <w:spacing w:before="2000"/>
        <w:rPr>
          <w:b/>
          <w:bCs/>
          <w:sz w:val="36"/>
          <w:szCs w:val="36"/>
        </w:rPr>
      </w:pPr>
      <w:r w:rsidRPr="00310822">
        <w:rPr>
          <w:b/>
          <w:bCs/>
          <w:sz w:val="36"/>
          <w:szCs w:val="36"/>
        </w:rPr>
        <w:t>Váci Szakképzési Centrum</w:t>
      </w:r>
      <w:r w:rsidRPr="00310822">
        <w:rPr>
          <w:b/>
          <w:bCs/>
          <w:sz w:val="36"/>
          <w:szCs w:val="36"/>
        </w:rPr>
        <w:br/>
        <w:t>Boronkay György</w:t>
      </w:r>
      <w:r w:rsidRPr="00310822">
        <w:rPr>
          <w:b/>
          <w:bCs/>
          <w:sz w:val="36"/>
          <w:szCs w:val="36"/>
        </w:rPr>
        <w:br/>
        <w:t>Műszaki Technikum és Gimnázium</w:t>
      </w:r>
    </w:p>
    <w:p w:rsidR="00A956F3" w:rsidRPr="00310822" w:rsidRDefault="006D563D" w:rsidP="006D563D">
      <w:pPr>
        <w:pStyle w:val="Cm"/>
        <w:spacing w:before="2000"/>
        <w:rPr>
          <w:b/>
          <w:bCs/>
          <w:sz w:val="36"/>
          <w:szCs w:val="36"/>
        </w:rPr>
      </w:pPr>
      <w:r w:rsidRPr="00310822">
        <w:rPr>
          <w:b/>
          <w:bCs/>
          <w:sz w:val="36"/>
          <w:szCs w:val="36"/>
        </w:rPr>
        <w:t>VIZSGAREMEK</w:t>
      </w:r>
    </w:p>
    <w:p w:rsidR="006D563D" w:rsidRPr="00310822" w:rsidRDefault="006D563D" w:rsidP="006D563D">
      <w:pPr>
        <w:spacing w:before="2640" w:line="600" w:lineRule="auto"/>
        <w:jc w:val="center"/>
        <w:rPr>
          <w:b/>
          <w:bCs/>
        </w:rPr>
      </w:pPr>
      <w:r w:rsidRPr="00310822">
        <w:rPr>
          <w:b/>
          <w:bCs/>
        </w:rPr>
        <w:t>Bátyi Bence</w:t>
      </w:r>
    </w:p>
    <w:p w:rsidR="006D563D" w:rsidRPr="00310822" w:rsidRDefault="006D563D" w:rsidP="006D563D">
      <w:pPr>
        <w:spacing w:line="600" w:lineRule="auto"/>
        <w:jc w:val="center"/>
        <w:rPr>
          <w:b/>
          <w:bCs/>
        </w:rPr>
      </w:pPr>
      <w:r w:rsidRPr="00310822">
        <w:rPr>
          <w:b/>
          <w:bCs/>
        </w:rPr>
        <w:t>Horti-Nagy Bálint Máté</w:t>
      </w:r>
    </w:p>
    <w:p w:rsidR="00A956F3" w:rsidRPr="00310822" w:rsidRDefault="006D563D" w:rsidP="004C785D">
      <w:pPr>
        <w:spacing w:after="1920" w:line="600" w:lineRule="auto"/>
        <w:jc w:val="center"/>
        <w:rPr>
          <w:b/>
          <w:bCs/>
        </w:rPr>
      </w:pPr>
      <w:r w:rsidRPr="00310822">
        <w:rPr>
          <w:b/>
          <w:bCs/>
        </w:rPr>
        <w:t>Novák Márton</w:t>
      </w:r>
    </w:p>
    <w:p w:rsidR="0011455C" w:rsidRPr="00310822" w:rsidRDefault="004C785D" w:rsidP="00EE7B6D">
      <w:pPr>
        <w:spacing w:after="1920" w:line="600" w:lineRule="auto"/>
        <w:jc w:val="center"/>
        <w:rPr>
          <w:b/>
          <w:bCs/>
        </w:rPr>
      </w:pPr>
      <w:r w:rsidRPr="00310822">
        <w:rPr>
          <w:b/>
          <w:bCs/>
        </w:rPr>
        <w:t>2025</w:t>
      </w:r>
    </w:p>
    <w:p w:rsidR="00AD42AC" w:rsidRPr="00310822" w:rsidRDefault="00AD42AC" w:rsidP="00AD42AC">
      <w:pPr>
        <w:pStyle w:val="Cm"/>
        <w:spacing w:before="2000"/>
        <w:rPr>
          <w:b/>
          <w:bCs/>
          <w:sz w:val="36"/>
          <w:szCs w:val="36"/>
        </w:rPr>
      </w:pPr>
      <w:r w:rsidRPr="00310822">
        <w:rPr>
          <w:b/>
          <w:bCs/>
          <w:sz w:val="36"/>
          <w:szCs w:val="36"/>
        </w:rPr>
        <w:lastRenderedPageBreak/>
        <w:t>Váci Szakképzési Centrum</w:t>
      </w:r>
      <w:r w:rsidRPr="00310822">
        <w:rPr>
          <w:b/>
          <w:bCs/>
          <w:sz w:val="36"/>
          <w:szCs w:val="36"/>
        </w:rPr>
        <w:br/>
        <w:t>Boronkay György</w:t>
      </w:r>
      <w:r w:rsidRPr="00310822">
        <w:rPr>
          <w:b/>
          <w:bCs/>
          <w:sz w:val="36"/>
          <w:szCs w:val="36"/>
        </w:rPr>
        <w:br/>
        <w:t>Műszaki Technikum és Gimnázium</w:t>
      </w:r>
    </w:p>
    <w:p w:rsidR="00AD42AC" w:rsidRPr="00310822" w:rsidRDefault="00AD42AC" w:rsidP="00AD42AC">
      <w:pPr>
        <w:pStyle w:val="Cm"/>
        <w:spacing w:before="2000"/>
        <w:rPr>
          <w:b/>
          <w:bCs/>
          <w:sz w:val="36"/>
          <w:szCs w:val="36"/>
        </w:rPr>
      </w:pPr>
      <w:r w:rsidRPr="00310822">
        <w:rPr>
          <w:b/>
          <w:bCs/>
          <w:noProof/>
          <w:sz w:val="36"/>
          <w:szCs w:val="36"/>
          <w:lang w:bidi="ar-SA"/>
        </w:rPr>
        <w:drawing>
          <wp:inline distT="0" distB="0" distL="0" distR="0">
            <wp:extent cx="1186542" cy="1766431"/>
            <wp:effectExtent l="0" t="0" r="0" b="5715"/>
            <wp:docPr id="1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Ábra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  <a:ext uri="{96DAC541-7B7A-43D3-8B79-37D633B846F1}">
                          <asvg:svgBlip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5372" cy="17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2AC" w:rsidRPr="00310822" w:rsidRDefault="00AD42AC" w:rsidP="00AD42AC">
      <w:pPr>
        <w:pStyle w:val="Cm"/>
        <w:spacing w:before="1440"/>
        <w:rPr>
          <w:b/>
          <w:bCs/>
          <w:sz w:val="36"/>
          <w:szCs w:val="36"/>
        </w:rPr>
      </w:pPr>
      <w:r w:rsidRPr="00310822">
        <w:rPr>
          <w:b/>
          <w:bCs/>
          <w:sz w:val="36"/>
          <w:szCs w:val="36"/>
        </w:rPr>
        <w:t>VIZSGAREMEK</w:t>
      </w:r>
    </w:p>
    <w:p w:rsidR="00AD42AC" w:rsidRPr="00310822" w:rsidRDefault="00AD42AC" w:rsidP="00AD42AC">
      <w:pPr>
        <w:pStyle w:val="Cm"/>
        <w:spacing w:before="840"/>
        <w:rPr>
          <w:b/>
          <w:bCs/>
          <w:sz w:val="36"/>
          <w:szCs w:val="36"/>
        </w:rPr>
      </w:pPr>
      <w:r w:rsidRPr="00310822">
        <w:rPr>
          <w:b/>
          <w:bCs/>
          <w:sz w:val="36"/>
          <w:szCs w:val="36"/>
        </w:rPr>
        <w:t>BookHive</w:t>
      </w:r>
    </w:p>
    <w:p w:rsidR="00AD42AC" w:rsidRPr="00310822" w:rsidRDefault="00272797" w:rsidP="00272797">
      <w:pPr>
        <w:spacing w:before="2640" w:line="600" w:lineRule="auto"/>
        <w:ind w:left="2694"/>
        <w:rPr>
          <w:b/>
          <w:bCs/>
        </w:rPr>
      </w:pPr>
      <w:r w:rsidRPr="00310822">
        <w:rPr>
          <w:b/>
          <w:bCs/>
        </w:rPr>
        <w:t>Készítette:</w:t>
      </w:r>
      <w:r w:rsidRPr="00310822">
        <w:rPr>
          <w:b/>
          <w:bCs/>
        </w:rPr>
        <w:tab/>
      </w:r>
      <w:r w:rsidR="00AD42AC" w:rsidRPr="00310822">
        <w:rPr>
          <w:b/>
          <w:bCs/>
        </w:rPr>
        <w:t>Bátyi Bence</w:t>
      </w:r>
    </w:p>
    <w:p w:rsidR="00AD42AC" w:rsidRPr="00310822" w:rsidRDefault="00AD42AC" w:rsidP="00272797">
      <w:pPr>
        <w:spacing w:line="600" w:lineRule="auto"/>
        <w:ind w:left="4253" w:firstLine="67"/>
        <w:rPr>
          <w:b/>
          <w:bCs/>
        </w:rPr>
      </w:pPr>
      <w:r w:rsidRPr="00310822">
        <w:rPr>
          <w:b/>
          <w:bCs/>
        </w:rPr>
        <w:t>Horti-Nagy Bálint Máté</w:t>
      </w:r>
    </w:p>
    <w:p w:rsidR="00AD42AC" w:rsidRPr="00310822" w:rsidRDefault="00AD42AC" w:rsidP="00272797">
      <w:pPr>
        <w:spacing w:after="1920" w:line="600" w:lineRule="auto"/>
        <w:ind w:left="4253" w:firstLine="67"/>
        <w:rPr>
          <w:b/>
          <w:bCs/>
        </w:rPr>
      </w:pPr>
      <w:r w:rsidRPr="00310822">
        <w:rPr>
          <w:b/>
          <w:bCs/>
        </w:rPr>
        <w:t>Novák Márton</w:t>
      </w:r>
    </w:p>
    <w:p w:rsidR="00736860" w:rsidRPr="00310822" w:rsidRDefault="00736860" w:rsidP="00736860">
      <w:pPr>
        <w:pStyle w:val="Cmsor1"/>
        <w:spacing w:after="720"/>
        <w:rPr>
          <w:sz w:val="32"/>
          <w:szCs w:val="32"/>
        </w:rPr>
      </w:pPr>
      <w:bookmarkStart w:id="0" w:name="_Toc196901123"/>
      <w:r w:rsidRPr="00310822">
        <w:rPr>
          <w:sz w:val="32"/>
          <w:szCs w:val="32"/>
        </w:rPr>
        <w:lastRenderedPageBreak/>
        <w:t>Hallgatói nyilatkozat</w:t>
      </w:r>
      <w:bookmarkEnd w:id="0"/>
    </w:p>
    <w:p w:rsidR="004C785D" w:rsidRPr="00310822" w:rsidRDefault="00736860" w:rsidP="00706559">
      <w:pPr>
        <w:spacing w:after="100" w:afterAutospacing="1" w:line="276" w:lineRule="auto"/>
      </w:pPr>
      <w:r w:rsidRPr="00310822">
        <w:t>Alulírottak, ezúton kijelentjük, hogy a vizsgaremek saját, önálló munkánk, és</w:t>
      </w:r>
      <w:r w:rsidR="00706559">
        <w:t xml:space="preserve"> </w:t>
      </w:r>
      <w:r w:rsidRPr="00310822">
        <w:t>korábban még sehol nem került publikálásra.</w:t>
      </w:r>
    </w:p>
    <w:p w:rsidR="001D6859" w:rsidRPr="00310822" w:rsidRDefault="001D6859" w:rsidP="00736860">
      <w:pPr>
        <w:spacing w:after="100" w:afterAutospacing="1" w:line="276" w:lineRule="auto"/>
        <w:rPr>
          <w:b/>
          <w:bCs/>
          <w:u w:val="single"/>
        </w:rPr>
      </w:pPr>
      <w:r w:rsidRPr="00310822">
        <w:rPr>
          <w:b/>
          <w:bCs/>
          <w:u w:val="single"/>
        </w:rPr>
        <w:tab/>
      </w:r>
      <w:r w:rsidRPr="00310822">
        <w:rPr>
          <w:b/>
          <w:bCs/>
          <w:u w:val="single"/>
        </w:rPr>
        <w:tab/>
      </w:r>
      <w:r w:rsidRPr="00310822">
        <w:rPr>
          <w:b/>
          <w:bCs/>
          <w:u w:val="single"/>
        </w:rPr>
        <w:tab/>
      </w:r>
      <w:r w:rsidR="00831418" w:rsidRPr="00310822">
        <w:rPr>
          <w:b/>
          <w:bCs/>
        </w:rPr>
        <w:tab/>
      </w:r>
      <w:r w:rsidR="00831418" w:rsidRPr="00310822">
        <w:rPr>
          <w:b/>
          <w:bCs/>
          <w:u w:val="single"/>
        </w:rPr>
        <w:tab/>
      </w:r>
      <w:r w:rsidR="00831418" w:rsidRPr="00310822">
        <w:rPr>
          <w:b/>
          <w:bCs/>
          <w:u w:val="single"/>
        </w:rPr>
        <w:tab/>
      </w:r>
      <w:r w:rsidR="00831418" w:rsidRPr="00310822">
        <w:rPr>
          <w:b/>
          <w:bCs/>
          <w:u w:val="single"/>
        </w:rPr>
        <w:tab/>
      </w:r>
      <w:r w:rsidR="00831418" w:rsidRPr="00310822">
        <w:rPr>
          <w:b/>
          <w:bCs/>
        </w:rPr>
        <w:tab/>
      </w:r>
      <w:r w:rsidR="00831418" w:rsidRPr="00310822">
        <w:rPr>
          <w:b/>
          <w:bCs/>
          <w:u w:val="single"/>
        </w:rPr>
        <w:tab/>
      </w:r>
      <w:r w:rsidR="00831418" w:rsidRPr="00310822">
        <w:rPr>
          <w:b/>
          <w:bCs/>
          <w:u w:val="single"/>
        </w:rPr>
        <w:tab/>
      </w:r>
      <w:r w:rsidR="00831418" w:rsidRPr="00310822">
        <w:rPr>
          <w:b/>
          <w:bCs/>
          <w:u w:val="single"/>
        </w:rPr>
        <w:tab/>
      </w:r>
    </w:p>
    <w:tbl>
      <w:tblPr>
        <w:tblStyle w:val="Rcsostblzat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01"/>
        <w:gridCol w:w="3690"/>
        <w:gridCol w:w="1980"/>
      </w:tblGrid>
      <w:tr w:rsidR="00F14EFD" w:rsidRPr="00310822" w:rsidTr="00F14EFD">
        <w:tc>
          <w:tcPr>
            <w:tcW w:w="1701" w:type="dxa"/>
          </w:tcPr>
          <w:p w:rsidR="00F14EFD" w:rsidRPr="00310822" w:rsidRDefault="00F14EFD" w:rsidP="00F14EFD">
            <w:pPr>
              <w:spacing w:after="100" w:afterAutospacing="1" w:line="276" w:lineRule="auto"/>
              <w:rPr>
                <w:b/>
                <w:bCs/>
              </w:rPr>
            </w:pPr>
            <w:r w:rsidRPr="00310822">
              <w:rPr>
                <w:b/>
                <w:bCs/>
              </w:rPr>
              <w:t>Bátyi Bence</w:t>
            </w:r>
          </w:p>
        </w:tc>
        <w:tc>
          <w:tcPr>
            <w:tcW w:w="3690" w:type="dxa"/>
          </w:tcPr>
          <w:p w:rsidR="00F14EFD" w:rsidRPr="00310822" w:rsidRDefault="00F14EFD" w:rsidP="00F14EFD">
            <w:pPr>
              <w:spacing w:after="100" w:afterAutospacing="1" w:line="276" w:lineRule="auto"/>
              <w:jc w:val="center"/>
              <w:rPr>
                <w:b/>
                <w:bCs/>
              </w:rPr>
            </w:pPr>
            <w:r w:rsidRPr="00310822">
              <w:rPr>
                <w:b/>
                <w:bCs/>
              </w:rPr>
              <w:t>Horti-Nagy Bálint Máté</w:t>
            </w:r>
          </w:p>
        </w:tc>
        <w:tc>
          <w:tcPr>
            <w:tcW w:w="1980" w:type="dxa"/>
          </w:tcPr>
          <w:p w:rsidR="00F14EFD" w:rsidRPr="00310822" w:rsidRDefault="00F14EFD" w:rsidP="00F14EFD">
            <w:pPr>
              <w:spacing w:after="100" w:afterAutospacing="1" w:line="276" w:lineRule="auto"/>
              <w:jc w:val="right"/>
              <w:rPr>
                <w:b/>
                <w:bCs/>
              </w:rPr>
            </w:pPr>
            <w:r w:rsidRPr="00310822">
              <w:rPr>
                <w:b/>
                <w:bCs/>
              </w:rPr>
              <w:t>Novák Márton</w:t>
            </w:r>
          </w:p>
        </w:tc>
      </w:tr>
    </w:tbl>
    <w:p w:rsidR="00C95FE2" w:rsidRPr="00310822" w:rsidRDefault="00C95FE2" w:rsidP="00F14EFD">
      <w:pPr>
        <w:spacing w:after="100" w:afterAutospacing="1" w:line="276" w:lineRule="auto"/>
        <w:rPr>
          <w:b/>
          <w:bCs/>
        </w:rPr>
      </w:pPr>
    </w:p>
    <w:p w:rsidR="003C6BD5" w:rsidRPr="00310822" w:rsidRDefault="00C95FE2" w:rsidP="003C6BD5">
      <w:pPr>
        <w:pStyle w:val="Cmsor1"/>
        <w:rPr>
          <w:sz w:val="32"/>
          <w:szCs w:val="32"/>
        </w:rPr>
      </w:pPr>
      <w:r w:rsidRPr="00310822">
        <w:rPr>
          <w:bCs/>
          <w:sz w:val="32"/>
          <w:szCs w:val="32"/>
        </w:rPr>
        <w:br w:type="page"/>
      </w:r>
      <w:bookmarkStart w:id="1" w:name="_Toc196901124"/>
      <w:r w:rsidR="003C6BD5" w:rsidRPr="00310822">
        <w:rPr>
          <w:rStyle w:val="normaltextrun"/>
          <w:sz w:val="32"/>
          <w:szCs w:val="32"/>
        </w:rPr>
        <w:lastRenderedPageBreak/>
        <w:t>Konzultációs lap</w:t>
      </w:r>
      <w:bookmarkEnd w:id="1"/>
      <w:r w:rsidR="003C6BD5" w:rsidRPr="00310822">
        <w:rPr>
          <w:rStyle w:val="eop"/>
          <w:sz w:val="32"/>
          <w:szCs w:val="32"/>
        </w:rPr>
        <w:t> 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normaltextrun"/>
          <w:color w:val="000000"/>
        </w:rPr>
        <w:t>Vizsgázók neve:</w:t>
      </w:r>
      <w:r w:rsidRPr="00310822">
        <w:rPr>
          <w:rStyle w:val="eop"/>
          <w:color w:val="000000"/>
        </w:rPr>
        <w:t> Horti-Nagy Bálint Máté, Novák Márton, Bátyi Bence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normaltextrun"/>
          <w:color w:val="000000"/>
        </w:rPr>
        <w:t>Szakdolgozat címe: </w:t>
      </w:r>
      <w:r w:rsidRPr="00310822">
        <w:rPr>
          <w:rStyle w:val="eop"/>
          <w:color w:val="000000"/>
        </w:rPr>
        <w:t>BookHive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normaltextrun"/>
          <w:color w:val="000000"/>
        </w:rPr>
        <w:t>Program által nyújtott szolgáltatások: </w:t>
      </w:r>
    </w:p>
    <w:p w:rsidR="003C6BD5" w:rsidRPr="00310822" w:rsidRDefault="003C6BD5" w:rsidP="003C6BD5">
      <w:pPr>
        <w:pStyle w:val="paragraph"/>
        <w:numPr>
          <w:ilvl w:val="0"/>
          <w:numId w:val="85"/>
        </w:numPr>
        <w:spacing w:before="0" w:beforeAutospacing="0" w:after="0" w:afterAutospacing="0"/>
        <w:ind w:left="254" w:firstLine="0"/>
        <w:textAlignment w:val="baseline"/>
        <w:rPr>
          <w:sz w:val="22"/>
          <w:szCs w:val="22"/>
        </w:rPr>
      </w:pPr>
    </w:p>
    <w:p w:rsidR="003C6BD5" w:rsidRPr="00310822" w:rsidRDefault="003C6BD5" w:rsidP="003C6BD5">
      <w:pPr>
        <w:pStyle w:val="paragraph"/>
        <w:numPr>
          <w:ilvl w:val="0"/>
          <w:numId w:val="86"/>
        </w:numPr>
        <w:spacing w:before="0" w:beforeAutospacing="0" w:after="0" w:afterAutospacing="0"/>
        <w:ind w:left="254" w:firstLine="0"/>
        <w:textAlignment w:val="baseline"/>
        <w:rPr>
          <w:rStyle w:val="eop"/>
          <w:sz w:val="22"/>
          <w:szCs w:val="22"/>
        </w:rPr>
      </w:pPr>
      <w:r w:rsidRPr="00310822">
        <w:rPr>
          <w:rStyle w:val="normaltextrun"/>
          <w:sz w:val="22"/>
          <w:szCs w:val="22"/>
        </w:rPr>
        <w:t>…</w:t>
      </w:r>
      <w:r w:rsidRPr="00310822">
        <w:rPr>
          <w:rStyle w:val="eop"/>
          <w:sz w:val="22"/>
          <w:szCs w:val="22"/>
        </w:rPr>
        <w:t> 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ind w:left="254"/>
        <w:textAlignment w:val="baseline"/>
        <w:rPr>
          <w:sz w:val="22"/>
          <w:szCs w:val="22"/>
        </w:rPr>
      </w:pPr>
    </w:p>
    <w:tbl>
      <w:tblPr>
        <w:tblW w:w="915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34"/>
        <w:gridCol w:w="3265"/>
        <w:gridCol w:w="4354"/>
      </w:tblGrid>
      <w:tr w:rsidR="003C6BD5" w:rsidRPr="00310822" w:rsidTr="003C6BD5">
        <w:trPr>
          <w:trHeight w:val="214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Sorszám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A konzultáció időpontja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A konzulens aláírása</w:t>
            </w:r>
            <w:r w:rsidRPr="00310822">
              <w:rPr>
                <w:rStyle w:val="eop"/>
                <w:color w:val="000000"/>
              </w:rPr>
              <w:t> </w:t>
            </w:r>
          </w:p>
        </w:tc>
      </w:tr>
      <w:tr w:rsidR="003C6BD5" w:rsidRPr="00310822" w:rsidTr="003C6BD5">
        <w:trPr>
          <w:trHeight w:val="214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1.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ind w:left="222"/>
              <w:textAlignment w:val="baseline"/>
            </w:pPr>
            <w:r w:rsidRPr="00310822">
              <w:rPr>
                <w:rStyle w:val="normaltextrun"/>
                <w:color w:val="000000"/>
              </w:rPr>
              <w:t>2024. október 11.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textAlignment w:val="baseline"/>
            </w:pPr>
            <w:r w:rsidRPr="00310822">
              <w:rPr>
                <w:rStyle w:val="eop"/>
                <w:color w:val="000000"/>
              </w:rPr>
              <w:t> </w:t>
            </w:r>
          </w:p>
        </w:tc>
      </w:tr>
      <w:tr w:rsidR="003C6BD5" w:rsidRPr="00310822" w:rsidTr="003C6BD5">
        <w:trPr>
          <w:trHeight w:val="214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2.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ind w:left="222"/>
              <w:textAlignment w:val="baseline"/>
            </w:pPr>
            <w:r w:rsidRPr="00310822">
              <w:rPr>
                <w:rStyle w:val="normaltextrun"/>
                <w:color w:val="000000"/>
              </w:rPr>
              <w:t>2024. november 15.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textAlignment w:val="baseline"/>
            </w:pPr>
            <w:r w:rsidRPr="00310822">
              <w:rPr>
                <w:rStyle w:val="eop"/>
                <w:color w:val="000000"/>
              </w:rPr>
              <w:t> </w:t>
            </w:r>
          </w:p>
        </w:tc>
      </w:tr>
      <w:tr w:rsidR="003C6BD5" w:rsidRPr="00310822" w:rsidTr="003C6BD5">
        <w:trPr>
          <w:trHeight w:val="214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3.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ind w:left="222"/>
              <w:textAlignment w:val="baseline"/>
            </w:pPr>
            <w:r w:rsidRPr="00310822">
              <w:rPr>
                <w:rStyle w:val="normaltextrun"/>
                <w:color w:val="000000"/>
              </w:rPr>
              <w:t>2024. december 13.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textAlignment w:val="baseline"/>
            </w:pPr>
            <w:r w:rsidRPr="00310822">
              <w:rPr>
                <w:rStyle w:val="eop"/>
                <w:color w:val="000000"/>
              </w:rPr>
              <w:t> </w:t>
            </w:r>
          </w:p>
        </w:tc>
      </w:tr>
      <w:tr w:rsidR="003C6BD5" w:rsidRPr="00310822" w:rsidTr="003C6BD5">
        <w:trPr>
          <w:trHeight w:val="214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4.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ind w:left="222"/>
              <w:textAlignment w:val="baseline"/>
            </w:pPr>
            <w:r w:rsidRPr="00310822">
              <w:rPr>
                <w:rStyle w:val="normaltextrun"/>
                <w:color w:val="000000"/>
              </w:rPr>
              <w:t>2025. január 17.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textAlignment w:val="baseline"/>
            </w:pPr>
            <w:r w:rsidRPr="00310822">
              <w:rPr>
                <w:rStyle w:val="eop"/>
                <w:color w:val="000000"/>
              </w:rPr>
              <w:t> </w:t>
            </w:r>
          </w:p>
        </w:tc>
      </w:tr>
      <w:tr w:rsidR="003C6BD5" w:rsidRPr="00310822" w:rsidTr="003C6BD5">
        <w:trPr>
          <w:trHeight w:val="214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5.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ind w:left="222"/>
              <w:textAlignment w:val="baseline"/>
            </w:pPr>
            <w:r w:rsidRPr="00310822">
              <w:rPr>
                <w:rStyle w:val="normaltextrun"/>
                <w:color w:val="000000"/>
              </w:rPr>
              <w:t>2025. február 14.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textAlignment w:val="baseline"/>
            </w:pPr>
            <w:r w:rsidRPr="00310822">
              <w:rPr>
                <w:rStyle w:val="eop"/>
                <w:color w:val="000000"/>
              </w:rPr>
              <w:t> </w:t>
            </w:r>
          </w:p>
        </w:tc>
      </w:tr>
      <w:tr w:rsidR="003C6BD5" w:rsidRPr="00310822" w:rsidTr="003C6BD5">
        <w:trPr>
          <w:trHeight w:val="214"/>
        </w:trPr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jc w:val="center"/>
              <w:textAlignment w:val="baseline"/>
            </w:pPr>
            <w:r w:rsidRPr="00310822">
              <w:rPr>
                <w:rStyle w:val="normaltextrun"/>
                <w:color w:val="000000"/>
              </w:rPr>
              <w:t>6.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3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ind w:left="222"/>
              <w:textAlignment w:val="baseline"/>
            </w:pPr>
            <w:r w:rsidRPr="00310822">
              <w:rPr>
                <w:rStyle w:val="normaltextrun"/>
                <w:color w:val="000000"/>
              </w:rPr>
              <w:t>2025. március 14.</w:t>
            </w:r>
            <w:r w:rsidRPr="00310822">
              <w:rPr>
                <w:rStyle w:val="eop"/>
                <w:color w:val="000000"/>
              </w:rPr>
              <w:t> </w:t>
            </w:r>
          </w:p>
        </w:tc>
        <w:tc>
          <w:tcPr>
            <w:tcW w:w="4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BD5" w:rsidRPr="00310822" w:rsidRDefault="003C6BD5" w:rsidP="003C6BD5">
            <w:pPr>
              <w:pStyle w:val="paragraph"/>
              <w:spacing w:before="0" w:beforeAutospacing="0" w:after="0" w:afterAutospacing="0" w:line="212" w:lineRule="atLeast"/>
              <w:textAlignment w:val="baseline"/>
            </w:pPr>
            <w:r w:rsidRPr="00310822">
              <w:rPr>
                <w:rStyle w:val="eop"/>
                <w:color w:val="000000"/>
              </w:rPr>
              <w:t> </w:t>
            </w:r>
          </w:p>
        </w:tc>
      </w:tr>
    </w:tbl>
    <w:p w:rsidR="003C6BD5" w:rsidRPr="00310822" w:rsidRDefault="003C6BD5" w:rsidP="003C6BD5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normaltextrun"/>
          <w:color w:val="000000"/>
        </w:rPr>
        <w:t>A szakdolgozat beadható: A szakdolgozatot átvettem:</w:t>
      </w:r>
      <w:r w:rsidRPr="00310822">
        <w:rPr>
          <w:rStyle w:val="eop"/>
          <w:color w:val="000000"/>
        </w:rPr>
        <w:t> 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normaltextrun"/>
          <w:color w:val="000000"/>
        </w:rPr>
        <w:t xml:space="preserve">Vác, 2025. Vác, 2025. 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ind w:firstLine="6194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eop"/>
          <w:color w:val="000000"/>
        </w:rPr>
        <w:t> 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ind w:firstLine="1292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normaltextrun"/>
          <w:color w:val="000000"/>
        </w:rPr>
        <w:t>KonzulensA szakképzést folytató</w:t>
      </w:r>
      <w:r w:rsidRPr="00310822">
        <w:rPr>
          <w:rStyle w:val="eop"/>
          <w:color w:val="000000"/>
        </w:rPr>
        <w:t> 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ind w:firstLine="4902"/>
        <w:jc w:val="both"/>
        <w:textAlignment w:val="baseline"/>
        <w:rPr>
          <w:color w:val="000000"/>
          <w:sz w:val="13"/>
          <w:szCs w:val="13"/>
        </w:rPr>
      </w:pPr>
      <w:r w:rsidRPr="00310822">
        <w:rPr>
          <w:rStyle w:val="normaltextrun"/>
          <w:color w:val="000000"/>
        </w:rPr>
        <w:t>intézmény felelőse</w:t>
      </w:r>
      <w:r w:rsidRPr="00310822">
        <w:rPr>
          <w:rStyle w:val="eop"/>
          <w:color w:val="000000"/>
        </w:rPr>
        <w:t> </w:t>
      </w:r>
    </w:p>
    <w:p w:rsidR="003C6BD5" w:rsidRPr="00310822" w:rsidRDefault="003C6BD5" w:rsidP="003C6BD5">
      <w:pPr>
        <w:pStyle w:val="paragraph"/>
        <w:spacing w:before="0" w:beforeAutospacing="0" w:after="0" w:afterAutospacing="0"/>
        <w:textAlignment w:val="baseline"/>
        <w:rPr>
          <w:sz w:val="13"/>
          <w:szCs w:val="13"/>
        </w:rPr>
      </w:pPr>
      <w:r w:rsidRPr="00310822">
        <w:rPr>
          <w:rStyle w:val="eop"/>
          <w:color w:val="000000"/>
        </w:rPr>
        <w:t> </w:t>
      </w:r>
    </w:p>
    <w:p w:rsidR="00C95FE2" w:rsidRPr="00310822" w:rsidRDefault="003C6BD5">
      <w:pPr>
        <w:rPr>
          <w:b/>
          <w:bCs/>
        </w:rPr>
      </w:pPr>
      <w:r w:rsidRPr="00310822">
        <w:rPr>
          <w:b/>
          <w:bCs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bidi="he-IL"/>
        </w:rPr>
        <w:id w:val="168841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95FE2" w:rsidRPr="00310822" w:rsidRDefault="00C95FE2">
          <w:pPr>
            <w:pStyle w:val="Tartalomjegyzkcmsora"/>
            <w:rPr>
              <w:rFonts w:ascii="Times New Roman" w:hAnsi="Times New Roman" w:cs="Times New Roman"/>
              <w:color w:val="000000" w:themeColor="text1"/>
            </w:rPr>
          </w:pPr>
          <w:r w:rsidRPr="00310822">
            <w:rPr>
              <w:rFonts w:ascii="Times New Roman" w:hAnsi="Times New Roman" w:cs="Times New Roman"/>
              <w:color w:val="000000" w:themeColor="text1"/>
            </w:rPr>
            <w:t>Tartalomjegyzék</w:t>
          </w:r>
        </w:p>
        <w:p w:rsidR="004B762B" w:rsidRDefault="004A2AE6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r w:rsidRPr="00310822">
            <w:fldChar w:fldCharType="begin"/>
          </w:r>
          <w:r w:rsidR="003A5101" w:rsidRPr="00310822">
            <w:instrText xml:space="preserve"> TOC \o "1-6" \h \z \u </w:instrText>
          </w:r>
          <w:r w:rsidRPr="00310822">
            <w:fldChar w:fldCharType="separate"/>
          </w:r>
          <w:hyperlink w:anchor="_Toc196901123" w:history="1">
            <w:r w:rsidR="004B762B" w:rsidRPr="0075747F">
              <w:rPr>
                <w:rStyle w:val="Hiperhivatkozs"/>
                <w:noProof/>
              </w:rPr>
              <w:t>Hallgatói nyilatkozat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24" w:history="1">
            <w:r w:rsidR="004B762B" w:rsidRPr="0075747F">
              <w:rPr>
                <w:rStyle w:val="Hiperhivatkozs"/>
                <w:noProof/>
              </w:rPr>
              <w:t>Konzultációs lap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25" w:history="1">
            <w:r w:rsidR="004B762B" w:rsidRPr="0075747F">
              <w:rPr>
                <w:rStyle w:val="Hiperhivatkozs"/>
                <w:noProof/>
              </w:rPr>
              <w:t>Fejlesztői dokumentáció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26" w:history="1">
            <w:r w:rsidR="004B762B" w:rsidRPr="0075747F">
              <w:rPr>
                <w:rStyle w:val="Hiperhivatkozs"/>
                <w:noProof/>
              </w:rPr>
              <w:t>Fejlesztői környezet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27" w:history="1">
            <w:r w:rsidR="004B762B" w:rsidRPr="0075747F">
              <w:rPr>
                <w:rStyle w:val="Hiperhivatkozs"/>
                <w:noProof/>
              </w:rPr>
              <w:t>Visual StudioCode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28" w:history="1">
            <w:r w:rsidR="004B762B" w:rsidRPr="0075747F">
              <w:rPr>
                <w:rStyle w:val="Hiperhivatkozs"/>
                <w:noProof/>
              </w:rPr>
              <w:t>Visual Studio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29" w:history="1">
            <w:r w:rsidR="004B762B" w:rsidRPr="0075747F">
              <w:rPr>
                <w:rStyle w:val="Hiperhivatkozs"/>
                <w:noProof/>
              </w:rPr>
              <w:t>phpMyAdmin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0" w:history="1">
            <w:r w:rsidR="004B762B" w:rsidRPr="0075747F">
              <w:rPr>
                <w:rStyle w:val="Hiperhivatkozs"/>
                <w:noProof/>
              </w:rPr>
              <w:t>Használt programozási nyelvek és technológiák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1" w:history="1">
            <w:r w:rsidR="004B762B" w:rsidRPr="0075747F">
              <w:rPr>
                <w:rStyle w:val="Hiperhivatkozs"/>
                <w:noProof/>
              </w:rPr>
              <w:t>PHP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2" w:history="1">
            <w:r w:rsidR="004B762B" w:rsidRPr="0075747F">
              <w:rPr>
                <w:rStyle w:val="Hiperhivatkozs"/>
                <w:noProof/>
              </w:rPr>
              <w:t>PHPMailer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3" w:history="1">
            <w:r w:rsidR="004B762B" w:rsidRPr="0075747F">
              <w:rPr>
                <w:rStyle w:val="Hiperhivatkozs"/>
                <w:noProof/>
              </w:rPr>
              <w:t>JavaScript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4" w:history="1">
            <w:r w:rsidR="004B762B" w:rsidRPr="0075747F">
              <w:rPr>
                <w:rStyle w:val="Hiperhivatkozs"/>
                <w:noProof/>
              </w:rPr>
              <w:t>JQuery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5" w:history="1">
            <w:r w:rsidR="004B762B" w:rsidRPr="0075747F">
              <w:rPr>
                <w:rStyle w:val="Hiperhivatkozs"/>
                <w:noProof/>
              </w:rPr>
              <w:t>CSS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6" w:history="1">
            <w:r w:rsidR="004B762B" w:rsidRPr="0075747F">
              <w:rPr>
                <w:rStyle w:val="Hiperhivatkozs"/>
                <w:noProof/>
              </w:rPr>
              <w:t>C#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7" w:history="1">
            <w:r w:rsidR="004B762B" w:rsidRPr="0075747F">
              <w:rPr>
                <w:rStyle w:val="Hiperhivatkozs"/>
                <w:noProof/>
              </w:rPr>
              <w:t>MySQL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8" w:history="1">
            <w:r w:rsidR="004B762B" w:rsidRPr="0075747F">
              <w:rPr>
                <w:rStyle w:val="Hiperhivatkozs"/>
                <w:noProof/>
              </w:rPr>
              <w:t>ChatGPT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39" w:history="1">
            <w:r w:rsidR="004B762B" w:rsidRPr="0075747F">
              <w:rPr>
                <w:rStyle w:val="Hiperhivatkozs"/>
                <w:noProof/>
              </w:rPr>
              <w:t>Asztali alkalmazás fejlesztői dokumentáció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0" w:history="1">
            <w:r w:rsidR="004B762B" w:rsidRPr="0075747F">
              <w:rPr>
                <w:rStyle w:val="Hiperhivatkozs"/>
                <w:noProof/>
              </w:rPr>
              <w:t>Adatbázis/API kommunikáció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1" w:history="1">
            <w:r w:rsidR="004B762B" w:rsidRPr="0075747F">
              <w:rPr>
                <w:rStyle w:val="Hiperhivatkozs"/>
                <w:noProof/>
              </w:rPr>
              <w:t>Kinézeti elemek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2" w:history="1">
            <w:r w:rsidR="004B762B" w:rsidRPr="0075747F">
              <w:rPr>
                <w:rStyle w:val="Hiperhivatkozs"/>
                <w:noProof/>
              </w:rPr>
              <w:t>Bejelentkezés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3" w:history="1">
            <w:r w:rsidR="004B762B" w:rsidRPr="0075747F">
              <w:rPr>
                <w:rStyle w:val="Hiperhivatkozs"/>
                <w:noProof/>
              </w:rPr>
              <w:t>Főoldal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4" w:history="1">
            <w:r w:rsidR="004B762B" w:rsidRPr="0075747F">
              <w:rPr>
                <w:rStyle w:val="Hiperhivatkozs"/>
                <w:noProof/>
              </w:rPr>
              <w:t>Részletes formok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5" w:history="1">
            <w:r w:rsidR="004B762B" w:rsidRPr="0075747F">
              <w:rPr>
                <w:rStyle w:val="Hiperhivatkozs"/>
                <w:noProof/>
              </w:rPr>
              <w:t>Hozzáadós formok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6" w:history="1">
            <w:r w:rsidR="004B762B" w:rsidRPr="0075747F">
              <w:rPr>
                <w:rStyle w:val="Hiperhivatkozs"/>
                <w:noProof/>
              </w:rPr>
              <w:t>Visszavevő form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7" w:history="1">
            <w:r w:rsidR="004B762B" w:rsidRPr="0075747F">
              <w:rPr>
                <w:rStyle w:val="Hiperhivatkozs"/>
                <w:noProof/>
              </w:rPr>
              <w:t>Alkalmazottak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8" w:history="1">
            <w:r w:rsidR="004B762B" w:rsidRPr="0075747F">
              <w:rPr>
                <w:rStyle w:val="Hiperhivatkozs"/>
                <w:noProof/>
              </w:rPr>
              <w:t>Kilistázó formok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49" w:history="1">
            <w:r w:rsidR="004B762B" w:rsidRPr="0075747F">
              <w:rPr>
                <w:rStyle w:val="Hiperhivatkozs"/>
                <w:noProof/>
              </w:rPr>
              <w:t>Popupselect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0" w:history="1">
            <w:r w:rsidR="004B762B" w:rsidRPr="0075747F">
              <w:rPr>
                <w:rStyle w:val="Hiperhivatkozs"/>
                <w:noProof/>
              </w:rPr>
              <w:t>Weboldal fejlesztői dokumentáció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1" w:history="1">
            <w:r w:rsidR="004B762B" w:rsidRPr="0075747F">
              <w:rPr>
                <w:rStyle w:val="Hiperhivatkozs"/>
                <w:noProof/>
              </w:rPr>
              <w:t>Alap tudnivalók a weboldal működéséről: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2" w:history="1">
            <w:r w:rsidR="004B762B" w:rsidRPr="0075747F">
              <w:rPr>
                <w:rStyle w:val="Hiperhivatkozs"/>
                <w:noProof/>
              </w:rPr>
              <w:t>Bejelentkezés és hozzákapcsolódó részek: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3" w:history="1">
            <w:r w:rsidR="004B762B" w:rsidRPr="0075747F">
              <w:rPr>
                <w:rStyle w:val="Hiperhivatkozs"/>
                <w:noProof/>
              </w:rPr>
              <w:t>Index.php-n történő folyamatok egy oldal megnyitásakor: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4" w:history="1">
            <w:r w:rsidR="004B762B" w:rsidRPr="0075747F">
              <w:rPr>
                <w:rStyle w:val="Hiperhivatkozs"/>
                <w:noProof/>
              </w:rPr>
              <w:t>Jelszó módosítás működése: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5" w:history="1">
            <w:r w:rsidR="004B762B" w:rsidRPr="0075747F">
              <w:rPr>
                <w:rStyle w:val="Hiperhivatkozs"/>
                <w:noProof/>
              </w:rPr>
              <w:t>Szerepkörök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6" w:history="1">
            <w:r w:rsidR="004B762B" w:rsidRPr="0075747F">
              <w:rPr>
                <w:rStyle w:val="Hiperhivatkozs"/>
                <w:noProof/>
              </w:rPr>
              <w:t>Weboldalon azonosítatlan felhasználó (vendég):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7" w:history="1">
            <w:r w:rsidR="004B762B" w:rsidRPr="0075747F">
              <w:rPr>
                <w:rStyle w:val="Hiperhivatkozs"/>
                <w:noProof/>
              </w:rPr>
              <w:t>Weboldalon regisztrált felhasználó: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8" w:history="1">
            <w:r w:rsidR="004B762B" w:rsidRPr="0075747F">
              <w:rPr>
                <w:rStyle w:val="Hiperhivatkozs"/>
                <w:noProof/>
              </w:rPr>
              <w:t>Weboldalon regisztrált felhasználó lejárt taggsággal: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59" w:history="1">
            <w:r w:rsidR="004B762B" w:rsidRPr="0075747F">
              <w:rPr>
                <w:rStyle w:val="Hiperhivatkozs"/>
                <w:noProof/>
              </w:rPr>
              <w:t>Asztali alkalmazásban normál dolgozói profil: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0" w:history="1">
            <w:r w:rsidR="004B762B" w:rsidRPr="0075747F">
              <w:rPr>
                <w:rStyle w:val="Hiperhivatkozs"/>
                <w:noProof/>
              </w:rPr>
              <w:t>Asztali alkalmazásban admin dolgozói profil: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1" w:history="1">
            <w:r w:rsidR="004B762B" w:rsidRPr="0075747F">
              <w:rPr>
                <w:rStyle w:val="Hiperhivatkozs"/>
                <w:noProof/>
              </w:rPr>
              <w:t>API dokumentáció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2" w:history="1">
            <w:r w:rsidR="004B762B" w:rsidRPr="0075747F">
              <w:rPr>
                <w:rStyle w:val="Hiperhivatkozs"/>
                <w:noProof/>
              </w:rPr>
              <w:t>API endpoints: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3" w:history="1">
            <w:r w:rsidR="004B762B" w:rsidRPr="0075747F">
              <w:rPr>
                <w:rStyle w:val="Hiperhivatkozs"/>
                <w:noProof/>
              </w:rPr>
              <w:t>Könyv katalógus lekérése (opcionálisan) szűrve: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4" w:history="1">
            <w:r w:rsidR="004B762B" w:rsidRPr="0075747F">
              <w:rPr>
                <w:rStyle w:val="Hiperhivatkozs"/>
                <w:noProof/>
              </w:rPr>
              <w:t>Felhasználó bejelentkezés: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5" w:history="1">
            <w:r w:rsidR="004B762B" w:rsidRPr="0075747F">
              <w:rPr>
                <w:rStyle w:val="Hiperhivatkozs"/>
                <w:noProof/>
              </w:rPr>
              <w:t>Jelszó módosítása a profil oldalról: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6" w:history="1">
            <w:r w:rsidR="004B762B" w:rsidRPr="0075747F">
              <w:rPr>
                <w:rStyle w:val="Hiperhivatkozs"/>
                <w:noProof/>
              </w:rPr>
              <w:t>Kivett könyv lejárati dátumának meghosszabbítása: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7" w:history="1">
            <w:r w:rsidR="004B762B" w:rsidRPr="0075747F">
              <w:rPr>
                <w:rStyle w:val="Hiperhivatkozs"/>
                <w:noProof/>
              </w:rPr>
              <w:t>Felhasználó bejelentkezve van-e?: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8" w:history="1">
            <w:r w:rsidR="004B762B" w:rsidRPr="0075747F">
              <w:rPr>
                <w:rStyle w:val="Hiperhivatkozs"/>
                <w:noProof/>
              </w:rPr>
              <w:t>Kijelentkezés: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69" w:history="1">
            <w:r w:rsidR="004B762B" w:rsidRPr="0075747F">
              <w:rPr>
                <w:rStyle w:val="Hiperhivatkozs"/>
                <w:noProof/>
              </w:rPr>
              <w:t>“Elfelejtettem a jelszavam” link kérés: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0" w:history="1">
            <w:r w:rsidR="004B762B" w:rsidRPr="0075747F">
              <w:rPr>
                <w:rStyle w:val="Hiperhivatkozs"/>
                <w:noProof/>
              </w:rPr>
              <w:t>Könyv levétele kedvencek közül: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1" w:history="1">
            <w:r w:rsidR="004B762B" w:rsidRPr="0075747F">
              <w:rPr>
                <w:rStyle w:val="Hiperhivatkozs"/>
                <w:noProof/>
              </w:rPr>
              <w:t>Könyv felvétele kedvencekbe: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2" w:history="1">
            <w:r w:rsidR="004B762B" w:rsidRPr="0075747F">
              <w:rPr>
                <w:rStyle w:val="Hiperhivatkozs"/>
                <w:noProof/>
              </w:rPr>
              <w:t>Jelszó módosítása az emaliben kapott linken keresztül (“elfelejtettem a jelszavamat” funkció):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3" w:history="1">
            <w:r w:rsidR="004B762B" w:rsidRPr="0075747F">
              <w:rPr>
                <w:rStyle w:val="Hiperhivatkozs"/>
                <w:noProof/>
              </w:rPr>
              <w:t>Alkalmazott bejelentkeztetése: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4" w:history="1">
            <w:r w:rsidR="004B762B" w:rsidRPr="0075747F">
              <w:rPr>
                <w:rStyle w:val="Hiperhivatkozs"/>
                <w:noProof/>
              </w:rPr>
              <w:t>Adatbázis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5" w:history="1">
            <w:r w:rsidR="004B762B" w:rsidRPr="0075747F">
              <w:rPr>
                <w:rStyle w:val="Hiperhivatkozs"/>
                <w:noProof/>
              </w:rPr>
              <w:t>Adatbázis leírás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6" w:history="1">
            <w:r w:rsidR="004B762B" w:rsidRPr="0075747F">
              <w:rPr>
                <w:rStyle w:val="Hiperhivatkozs"/>
                <w:noProof/>
              </w:rPr>
              <w:t>Táblák Leírása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7" w:history="1">
            <w:r w:rsidR="004B762B" w:rsidRPr="0075747F">
              <w:rPr>
                <w:rStyle w:val="Hiperhivatkozs"/>
                <w:noProof/>
              </w:rPr>
              <w:t>A „book”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8" w:history="1">
            <w:r w:rsidR="004B762B" w:rsidRPr="0075747F">
              <w:rPr>
                <w:rStyle w:val="Hiperhivatkozs"/>
                <w:noProof/>
              </w:rPr>
              <w:t>A „languages”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79" w:history="1">
            <w:r w:rsidR="004B762B" w:rsidRPr="0075747F">
              <w:rPr>
                <w:rStyle w:val="Hiperhivatkozs"/>
                <w:noProof/>
              </w:rPr>
              <w:t>A „publishers”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0" w:history="1">
            <w:r w:rsidR="004B762B" w:rsidRPr="0075747F">
              <w:rPr>
                <w:rStyle w:val="Hiperhivatkozs"/>
                <w:noProof/>
              </w:rPr>
              <w:t>A „genres”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1" w:history="1">
            <w:r w:rsidR="004B762B" w:rsidRPr="0075747F">
              <w:rPr>
                <w:rStyle w:val="Hiperhivatkozs"/>
                <w:noProof/>
              </w:rPr>
              <w:t>A „books_genres_conn”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2" w:history="1">
            <w:r w:rsidR="004B762B" w:rsidRPr="0075747F">
              <w:rPr>
                <w:rStyle w:val="Hiperhivatkozs"/>
                <w:noProof/>
              </w:rPr>
              <w:t>Az „authors”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3" w:history="1">
            <w:r w:rsidR="004B762B" w:rsidRPr="0075747F">
              <w:rPr>
                <w:rStyle w:val="Hiperhivatkozs"/>
                <w:noProof/>
              </w:rPr>
              <w:t>A „books_authors_conn”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4" w:history="1">
            <w:r w:rsidR="004B762B" w:rsidRPr="0075747F">
              <w:rPr>
                <w:rStyle w:val="Hiperhivatkozs"/>
                <w:noProof/>
              </w:rPr>
              <w:t>Az „inventory”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5" w:history="1">
            <w:r w:rsidR="004B762B" w:rsidRPr="0075747F">
              <w:rPr>
                <w:rStyle w:val="Hiperhivatkozs"/>
                <w:noProof/>
              </w:rPr>
              <w:t>A „users”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6" w:history="1">
            <w:r w:rsidR="004B762B" w:rsidRPr="0075747F">
              <w:rPr>
                <w:rStyle w:val="Hiperhivatkozs"/>
                <w:noProof/>
              </w:rPr>
              <w:t>A „reservation”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7" w:history="1">
            <w:r w:rsidR="004B762B" w:rsidRPr="0075747F">
              <w:rPr>
                <w:rStyle w:val="Hiperhivatkozs"/>
                <w:noProof/>
              </w:rPr>
              <w:t>A „shelf”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8" w:history="1">
            <w:r w:rsidR="004B762B" w:rsidRPr="0075747F">
              <w:rPr>
                <w:rStyle w:val="Hiperhivatkozs"/>
                <w:noProof/>
              </w:rPr>
              <w:t>Az „employees”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89" w:history="1">
            <w:r w:rsidR="004B762B" w:rsidRPr="0075747F">
              <w:rPr>
                <w:rStyle w:val="Hiperhivatkozs"/>
                <w:noProof/>
              </w:rPr>
              <w:t>A „borrowings”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0" w:history="1">
            <w:r w:rsidR="004B762B" w:rsidRPr="0075747F">
              <w:rPr>
                <w:rStyle w:val="Hiperhivatkozs"/>
                <w:noProof/>
              </w:rPr>
              <w:t>A „booking”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1" w:history="1">
            <w:r w:rsidR="004B762B" w:rsidRPr="0075747F">
              <w:rPr>
                <w:rStyle w:val="Hiperhivatkozs"/>
                <w:noProof/>
              </w:rPr>
              <w:t>A „system_settings”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2" w:history="1">
            <w:r w:rsidR="004B762B" w:rsidRPr="0075747F">
              <w:rPr>
                <w:rStyle w:val="Hiperhivatkozs"/>
                <w:noProof/>
              </w:rPr>
              <w:t>A „tokens” tábla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3" w:history="1">
            <w:r w:rsidR="004B762B" w:rsidRPr="0075747F">
              <w:rPr>
                <w:rStyle w:val="Hiperhivatkozs"/>
                <w:noProof/>
              </w:rPr>
              <w:t>Eljárások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4" w:history="1">
            <w:r w:rsidR="004B762B" w:rsidRPr="0075747F">
              <w:rPr>
                <w:rStyle w:val="Hiperhivatkozs"/>
                <w:noProof/>
              </w:rPr>
              <w:t>Eljárások felsorolása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5" w:history="1">
            <w:r w:rsidR="004B762B" w:rsidRPr="0075747F">
              <w:rPr>
                <w:rStyle w:val="Hiperhivatkozs"/>
                <w:noProof/>
              </w:rPr>
              <w:t>Tesztelés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6" w:history="1">
            <w:r w:rsidR="004B762B" w:rsidRPr="0075747F">
              <w:rPr>
                <w:rStyle w:val="Hiperhivatkozs"/>
                <w:noProof/>
              </w:rPr>
              <w:t>SQL eljárások tesztelése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7" w:history="1">
            <w:r w:rsidR="004B762B" w:rsidRPr="0075747F">
              <w:rPr>
                <w:rStyle w:val="Hiperhivatkozs"/>
                <w:noProof/>
              </w:rPr>
              <w:t>Adatbázis tesztadatok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8" w:history="1">
            <w:r w:rsidR="004B762B" w:rsidRPr="0075747F">
              <w:rPr>
                <w:rStyle w:val="Hiperhivatkozs"/>
                <w:noProof/>
              </w:rPr>
              <w:t>Api asztali alkalmazással való összeköttetésének integrációs tesztje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199" w:history="1">
            <w:r w:rsidR="004B762B" w:rsidRPr="0075747F">
              <w:rPr>
                <w:rStyle w:val="Hiperhivatkozs"/>
                <w:noProof/>
              </w:rPr>
              <w:t>Asztali alkalmazás rendszertesztek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0" w:history="1">
            <w:r w:rsidR="004B762B" w:rsidRPr="0075747F">
              <w:rPr>
                <w:rStyle w:val="Hiperhivatkozs"/>
                <w:noProof/>
              </w:rPr>
              <w:t>Továbbfejlesztési lehetőségek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1" w:history="1">
            <w:r w:rsidR="004B762B" w:rsidRPr="0075747F">
              <w:rPr>
                <w:rStyle w:val="Hiperhivatkozs"/>
                <w:noProof/>
              </w:rPr>
              <w:t>Szavazás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2" w:history="1">
            <w:r w:rsidR="004B762B" w:rsidRPr="0075747F">
              <w:rPr>
                <w:rStyle w:val="Hiperhivatkozs"/>
                <w:noProof/>
              </w:rPr>
              <w:t>Értesítés új könyvekről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3" w:history="1">
            <w:r w:rsidR="004B762B" w:rsidRPr="0075747F">
              <w:rPr>
                <w:rStyle w:val="Hiperhivatkozs"/>
                <w:noProof/>
              </w:rPr>
              <w:t>Kívánságlisták létrehozása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4" w:history="1">
            <w:r w:rsidR="004B762B" w:rsidRPr="0075747F">
              <w:rPr>
                <w:rStyle w:val="Hiperhivatkozs"/>
                <w:noProof/>
              </w:rPr>
              <w:t>Mobilalkalmazás létrehozása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5" w:history="1">
            <w:r w:rsidR="004B762B" w:rsidRPr="0075747F">
              <w:rPr>
                <w:rStyle w:val="Hiperhivatkozs"/>
                <w:noProof/>
              </w:rPr>
              <w:t>Felhasználói dokumentáció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6" w:history="1">
            <w:r w:rsidR="004B762B" w:rsidRPr="0075747F">
              <w:rPr>
                <w:rStyle w:val="Hiperhivatkozs"/>
                <w:noProof/>
              </w:rPr>
              <w:t>Üzembe helyezési útmutató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7" w:history="1">
            <w:r w:rsidR="004B762B" w:rsidRPr="0075747F">
              <w:rPr>
                <w:rStyle w:val="Hiperhivatkozs"/>
                <w:noProof/>
              </w:rPr>
              <w:t>A GitHub repository letöltése és kicsomagolása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8" w:history="1">
            <w:r w:rsidR="004B762B" w:rsidRPr="0075747F">
              <w:rPr>
                <w:rStyle w:val="Hiperhivatkozs"/>
                <w:noProof/>
              </w:rPr>
              <w:t>XAMPP telepítése és konfigurálása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09" w:history="1">
            <w:r w:rsidR="004B762B" w:rsidRPr="0075747F">
              <w:rPr>
                <w:rStyle w:val="Hiperhivatkozs"/>
                <w:noProof/>
              </w:rPr>
              <w:t>XAMPP letöltése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0" w:history="1">
            <w:r w:rsidR="004B762B" w:rsidRPr="0075747F">
              <w:rPr>
                <w:rStyle w:val="Hiperhivatkozs"/>
                <w:noProof/>
              </w:rPr>
              <w:t>XAMPP telepítése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1" w:history="1">
            <w:r w:rsidR="004B762B" w:rsidRPr="0075747F">
              <w:rPr>
                <w:rStyle w:val="Hiperhivatkozs"/>
                <w:noProof/>
              </w:rPr>
              <w:t>XAMPP konfigurálása (max_allowed_packet módosítása)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2" w:history="1">
            <w:r w:rsidR="004B762B" w:rsidRPr="0075747F">
              <w:rPr>
                <w:rStyle w:val="Hiperhivatkozs"/>
                <w:noProof/>
              </w:rPr>
              <w:t>Adatbázis és tárolt eljárások importálása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3" w:history="1">
            <w:r w:rsidR="004B762B" w:rsidRPr="0075747F">
              <w:rPr>
                <w:rStyle w:val="Hiperhivatkozs"/>
                <w:noProof/>
              </w:rPr>
              <w:t>Adatbázis létrehozása és feltöltése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4" w:history="1">
            <w:r w:rsidR="004B762B" w:rsidRPr="0075747F">
              <w:rPr>
                <w:rStyle w:val="Hiperhivatkozs"/>
                <w:noProof/>
              </w:rPr>
              <w:t>PHP fejlesztői szerver indítása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5" w:history="1">
            <w:r w:rsidR="004B762B" w:rsidRPr="0075747F">
              <w:rPr>
                <w:rStyle w:val="Hiperhivatkozs"/>
                <w:noProof/>
              </w:rPr>
              <w:t>Az alkalmazás elérése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6" w:history="1">
            <w:r w:rsidR="004B762B" w:rsidRPr="0075747F">
              <w:rPr>
                <w:rStyle w:val="Hiperhivatkozs"/>
                <w:noProof/>
              </w:rPr>
              <w:t>Weboldal elérése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7" w:history="1">
            <w:r w:rsidR="004B762B" w:rsidRPr="0075747F">
              <w:rPr>
                <w:rStyle w:val="Hiperhivatkozs"/>
                <w:noProof/>
              </w:rPr>
              <w:t>Asztali alkalmazás indítása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8" w:history="1">
            <w:r w:rsidR="004B762B" w:rsidRPr="0075747F">
              <w:rPr>
                <w:rStyle w:val="Hiperhivatkozs"/>
                <w:noProof/>
              </w:rPr>
              <w:t>Asztali alkalmazás felhasználói dokumentáció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19" w:history="1">
            <w:r w:rsidR="004B762B" w:rsidRPr="0075747F">
              <w:rPr>
                <w:rStyle w:val="Hiperhivatkozs"/>
                <w:noProof/>
              </w:rPr>
              <w:t>Belépés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0" w:history="1">
            <w:r w:rsidR="004B762B" w:rsidRPr="0075747F">
              <w:rPr>
                <w:rStyle w:val="Hiperhivatkozs"/>
                <w:noProof/>
              </w:rPr>
              <w:t>Főoldal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1" w:history="1">
            <w:r w:rsidR="004B762B" w:rsidRPr="0075747F">
              <w:rPr>
                <w:rStyle w:val="Hiperhivatkozs"/>
                <w:noProof/>
              </w:rPr>
              <w:t>Dolgozó adatai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2" w:history="1">
            <w:r w:rsidR="004B762B" w:rsidRPr="0075747F">
              <w:rPr>
                <w:rStyle w:val="Hiperhivatkozs"/>
                <w:noProof/>
              </w:rPr>
              <w:t>Könyvek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3" w:history="1">
            <w:r w:rsidR="004B762B" w:rsidRPr="0075747F">
              <w:rPr>
                <w:rStyle w:val="Hiperhivatkozs"/>
                <w:noProof/>
              </w:rPr>
              <w:t>Felhasználók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4" w:history="1">
            <w:r w:rsidR="004B762B" w:rsidRPr="0075747F">
              <w:rPr>
                <w:rStyle w:val="Hiperhivatkozs"/>
                <w:noProof/>
              </w:rPr>
              <w:t>Kivett könyvek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5" w:history="1">
            <w:r w:rsidR="004B762B" w:rsidRPr="0075747F">
              <w:rPr>
                <w:rStyle w:val="Hiperhivatkozs"/>
                <w:noProof/>
              </w:rPr>
              <w:t>Foglalások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6" w:history="1">
            <w:r w:rsidR="004B762B" w:rsidRPr="0075747F">
              <w:rPr>
                <w:rStyle w:val="Hiperhivatkozs"/>
                <w:noProof/>
              </w:rPr>
              <w:t>Előjegyzés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7" w:history="1">
            <w:r w:rsidR="004B762B" w:rsidRPr="0075747F">
              <w:rPr>
                <w:rStyle w:val="Hiperhivatkozs"/>
                <w:noProof/>
              </w:rPr>
              <w:t>Kiadók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8" w:history="1">
            <w:r w:rsidR="004B762B" w:rsidRPr="0075747F">
              <w:rPr>
                <w:rStyle w:val="Hiperhivatkozs"/>
                <w:noProof/>
              </w:rPr>
              <w:t>WEB felhasználói dokumentáció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29" w:history="1">
            <w:r w:rsidR="004B762B" w:rsidRPr="0075747F">
              <w:rPr>
                <w:rStyle w:val="Hiperhivatkozs"/>
                <w:noProof/>
              </w:rPr>
              <w:t>Belépés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0" w:history="1">
            <w:r w:rsidR="004B762B" w:rsidRPr="0075747F">
              <w:rPr>
                <w:rStyle w:val="Hiperhivatkozs"/>
                <w:noProof/>
              </w:rPr>
              <w:t>Navigációs menü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1" w:history="1">
            <w:r w:rsidR="004B762B" w:rsidRPr="0075747F">
              <w:rPr>
                <w:rStyle w:val="Hiperhivatkozs"/>
                <w:noProof/>
              </w:rPr>
              <w:t>Menü – asztali nézet: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2" w:history="1">
            <w:r w:rsidR="004B762B" w:rsidRPr="0075747F">
              <w:rPr>
                <w:rStyle w:val="Hiperhivatkozs"/>
                <w:noProof/>
              </w:rPr>
              <w:t>Menü – mobil nézet: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3" w:history="1">
            <w:r w:rsidR="004B762B" w:rsidRPr="0075747F">
              <w:rPr>
                <w:rStyle w:val="Hiperhivatkozs"/>
                <w:noProof/>
              </w:rPr>
              <w:t>Navigálás az oldalak között a menü segítségével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4" w:history="1">
            <w:r w:rsidR="004B762B" w:rsidRPr="0075747F">
              <w:rPr>
                <w:rStyle w:val="Hiperhivatkozs"/>
                <w:noProof/>
              </w:rPr>
              <w:t>Oldalak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5" w:history="1">
            <w:r w:rsidR="004B762B" w:rsidRPr="0075747F">
              <w:rPr>
                <w:rStyle w:val="Hiperhivatkozs"/>
                <w:noProof/>
              </w:rPr>
              <w:t>Főoldal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6" w:history="1">
            <w:r w:rsidR="004B762B" w:rsidRPr="0075747F">
              <w:rPr>
                <w:rStyle w:val="Hiperhivatkozs"/>
                <w:noProof/>
              </w:rPr>
              <w:t>Könyveink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7" w:history="1">
            <w:r w:rsidR="004B762B" w:rsidRPr="0075747F">
              <w:rPr>
                <w:rStyle w:val="Hiperhivatkozs"/>
                <w:noProof/>
              </w:rPr>
              <w:t>Könyv részletes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8" w:history="1">
            <w:r w:rsidR="004B762B" w:rsidRPr="0075747F">
              <w:rPr>
                <w:rStyle w:val="Hiperhivatkozs"/>
                <w:noProof/>
              </w:rPr>
              <w:t>Profil részletei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4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39" w:history="1">
            <w:r w:rsidR="004B762B" w:rsidRPr="0075747F">
              <w:rPr>
                <w:rStyle w:val="Hiperhivatkozs"/>
                <w:noProof/>
              </w:rPr>
              <w:t>Rólunk oldal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40" w:history="1">
            <w:r w:rsidR="004B762B" w:rsidRPr="0075747F">
              <w:rPr>
                <w:rStyle w:val="Hiperhivatkozs"/>
                <w:noProof/>
              </w:rPr>
              <w:t>Irodalomjegyzék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762B" w:rsidRDefault="004A2AE6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bidi="ar-SA"/>
            </w:rPr>
          </w:pPr>
          <w:hyperlink w:anchor="_Toc196901241" w:history="1">
            <w:r w:rsidR="004B762B" w:rsidRPr="0075747F">
              <w:rPr>
                <w:rStyle w:val="Hiperhivatkozs"/>
                <w:noProof/>
              </w:rPr>
              <w:t>Forráskód</w:t>
            </w:r>
            <w:r w:rsidR="004B762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B762B">
              <w:rPr>
                <w:noProof/>
                <w:webHidden/>
              </w:rPr>
              <w:instrText xml:space="preserve"> PAGEREF _Toc196901241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762B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1E0B" w:rsidRPr="00310822" w:rsidRDefault="004A2AE6" w:rsidP="00C95FE2">
          <w:pPr>
            <w:rPr>
              <w:b/>
              <w:bCs/>
            </w:rPr>
          </w:pPr>
          <w:r w:rsidRPr="00310822">
            <w:fldChar w:fldCharType="end"/>
          </w:r>
        </w:p>
      </w:sdtContent>
    </w:sdt>
    <w:p w:rsidR="00E91E0B" w:rsidRPr="00310822" w:rsidRDefault="00E91E0B">
      <w:pPr>
        <w:rPr>
          <w:b/>
          <w:bCs/>
        </w:rPr>
      </w:pPr>
      <w:r w:rsidRPr="00310822">
        <w:rPr>
          <w:b/>
          <w:bCs/>
        </w:rPr>
        <w:br w:type="page"/>
      </w:r>
    </w:p>
    <w:p w:rsidR="00CF654C" w:rsidRPr="00310822" w:rsidRDefault="00CA060C" w:rsidP="00E91E0B">
      <w:pPr>
        <w:pStyle w:val="Cmsor1"/>
        <w:rPr>
          <w:sz w:val="32"/>
          <w:szCs w:val="32"/>
        </w:rPr>
      </w:pPr>
      <w:bookmarkStart w:id="2" w:name="_Toc196901125"/>
      <w:r w:rsidRPr="00310822">
        <w:rPr>
          <w:sz w:val="32"/>
          <w:szCs w:val="32"/>
        </w:rPr>
        <w:lastRenderedPageBreak/>
        <w:t>Fejlesztői dokumentáció</w:t>
      </w:r>
      <w:bookmarkEnd w:id="2"/>
    </w:p>
    <w:p w:rsidR="004B762B" w:rsidRDefault="004B762B" w:rsidP="00F016E8">
      <w:pPr>
        <w:pStyle w:val="Cmsor2"/>
        <w:rPr>
          <w:sz w:val="30"/>
          <w:szCs w:val="30"/>
        </w:rPr>
      </w:pPr>
      <w:bookmarkStart w:id="3" w:name="_Toc196901126"/>
      <w:r>
        <w:rPr>
          <w:sz w:val="30"/>
          <w:szCs w:val="30"/>
        </w:rPr>
        <w:t>Feladatmegosztás</w:t>
      </w:r>
    </w:p>
    <w:p w:rsidR="004B762B" w:rsidRDefault="004B762B" w:rsidP="00831C55">
      <w:r w:rsidRPr="00831C55">
        <w:rPr>
          <w:b/>
          <w:bCs/>
        </w:rPr>
        <w:t>Bátyi Bence</w:t>
      </w:r>
      <w:r w:rsidRPr="00831C55">
        <w:t>- Bence felelős a weboldalunk és asztali alkalmazásunk backend részéért</w:t>
      </w:r>
      <w:r w:rsidR="00A660CD">
        <w:t>.</w:t>
      </w:r>
      <w:r w:rsidRPr="00831C55">
        <w:t xml:space="preserve"> (Backend, SQL)</w:t>
      </w:r>
    </w:p>
    <w:p w:rsidR="00831C55" w:rsidRDefault="00A660CD" w:rsidP="00831C55">
      <w:r w:rsidRPr="00A660CD">
        <w:rPr>
          <w:b/>
          <w:bCs/>
        </w:rPr>
        <w:t>Horti-Nagy Bálint Máté</w:t>
      </w:r>
      <w:r>
        <w:t xml:space="preserve"> - </w:t>
      </w:r>
      <w:r w:rsidRPr="00A660CD">
        <w:t>Bálint felelős a backend és frontend integrációjáért.</w:t>
      </w:r>
      <w:r>
        <w:t xml:space="preserve"> (</w:t>
      </w:r>
      <w:r w:rsidRPr="00A660CD">
        <w:t>Backend, frontend</w:t>
      </w:r>
      <w:r>
        <w:t>)</w:t>
      </w:r>
    </w:p>
    <w:p w:rsidR="00831C55" w:rsidRPr="004B762B" w:rsidRDefault="00A660CD" w:rsidP="004B762B">
      <w:r w:rsidRPr="00E56003">
        <w:rPr>
          <w:b/>
          <w:bCs/>
        </w:rPr>
        <w:t>Novák Márton</w:t>
      </w:r>
      <w:r>
        <w:t xml:space="preserve"> - </w:t>
      </w:r>
      <w:r w:rsidRPr="00A660CD">
        <w:t>Márton felelős a project fontend és a design részéért.</w:t>
      </w:r>
      <w:r>
        <w:t xml:space="preserve"> (</w:t>
      </w:r>
      <w:r w:rsidRPr="00A660CD">
        <w:t>Frontend, design</w:t>
      </w:r>
      <w:r>
        <w:t>)</w:t>
      </w:r>
    </w:p>
    <w:p w:rsidR="00C51AFF" w:rsidRPr="00310822" w:rsidRDefault="00C51AFF" w:rsidP="00F016E8">
      <w:pPr>
        <w:pStyle w:val="Cmsor2"/>
        <w:rPr>
          <w:sz w:val="30"/>
          <w:szCs w:val="30"/>
        </w:rPr>
      </w:pPr>
      <w:r w:rsidRPr="00310822">
        <w:rPr>
          <w:sz w:val="30"/>
          <w:szCs w:val="30"/>
        </w:rPr>
        <w:t>Fejlesztői környezet</w:t>
      </w:r>
      <w:bookmarkEnd w:id="3"/>
    </w:p>
    <w:p w:rsidR="00C51AFF" w:rsidRPr="00310822" w:rsidRDefault="00C51AFF" w:rsidP="00530AF5">
      <w:pPr>
        <w:pStyle w:val="Cmsor3"/>
        <w:rPr>
          <w:sz w:val="28"/>
          <w:szCs w:val="28"/>
        </w:rPr>
      </w:pPr>
      <w:bookmarkStart w:id="4" w:name="_Toc196901127"/>
      <w:r w:rsidRPr="00310822">
        <w:rPr>
          <w:sz w:val="28"/>
          <w:szCs w:val="28"/>
        </w:rPr>
        <w:t>Visual StudioCode</w:t>
      </w:r>
      <w:bookmarkEnd w:id="4"/>
    </w:p>
    <w:p w:rsidR="00C51AFF" w:rsidRPr="00310822" w:rsidRDefault="00C51AFF" w:rsidP="00C51AFF">
      <w:pPr>
        <w:jc w:val="both"/>
      </w:pPr>
      <w:r w:rsidRPr="00310822">
        <w:t xml:space="preserve">A teljes weboldal, az api és a backend is Visual StudioCode-ban volt írva elsősorban egyszerű elérhetősége és kezelhetősége, GitHub integrációja és beépített terminálja miatt. Az egész projekt egy PHP szerveren fut, amit a terminálból indítottunk el. Ennek köszönhetően egy ablakban tudtunk dolgozni a backend-en és látni a beérkező GET és </w:t>
      </w:r>
      <w:r w:rsidR="00706559">
        <w:t xml:space="preserve">POST kéréseket és azok hibáit. </w:t>
      </w:r>
    </w:p>
    <w:p w:rsidR="00C51AFF" w:rsidRPr="00310822" w:rsidRDefault="00C51AFF" w:rsidP="00530AF5">
      <w:pPr>
        <w:pStyle w:val="Cmsor3"/>
        <w:rPr>
          <w:sz w:val="28"/>
          <w:szCs w:val="28"/>
        </w:rPr>
      </w:pPr>
      <w:bookmarkStart w:id="5" w:name="_Toc196901128"/>
      <w:r w:rsidRPr="00310822">
        <w:rPr>
          <w:sz w:val="28"/>
          <w:szCs w:val="28"/>
        </w:rPr>
        <w:t>Visual Studio</w:t>
      </w:r>
      <w:bookmarkEnd w:id="5"/>
    </w:p>
    <w:p w:rsidR="00C51AFF" w:rsidRPr="00310822" w:rsidRDefault="00C51AFF" w:rsidP="00C51AFF">
      <w:pPr>
        <w:jc w:val="both"/>
      </w:pPr>
      <w:r w:rsidRPr="00310822">
        <w:t>Az asztali alkalmazás Visual Studio-ban volt fejlesztve, mivel itt a legegyszerűbb a Windows Forms applikációk fejlesztése és a C# nyelv használata. A debug funkciói nagyon hasznosak voltak és sokat segítettek a fejlesztés során</w:t>
      </w:r>
    </w:p>
    <w:p w:rsidR="00C51AFF" w:rsidRPr="00310822" w:rsidRDefault="00C51AFF" w:rsidP="00530AF5">
      <w:pPr>
        <w:pStyle w:val="Cmsor3"/>
        <w:rPr>
          <w:sz w:val="28"/>
          <w:szCs w:val="28"/>
        </w:rPr>
      </w:pPr>
      <w:bookmarkStart w:id="6" w:name="_Toc196901129"/>
      <w:r w:rsidRPr="00310822">
        <w:rPr>
          <w:sz w:val="28"/>
          <w:szCs w:val="28"/>
        </w:rPr>
        <w:t>phpMyAdmin</w:t>
      </w:r>
      <w:bookmarkEnd w:id="6"/>
    </w:p>
    <w:p w:rsidR="00C51AFF" w:rsidRPr="00310822" w:rsidRDefault="00C51AFF" w:rsidP="00C51AFF">
      <w:pPr>
        <w:jc w:val="both"/>
      </w:pPr>
      <w:r w:rsidRPr="00310822">
        <w:t xml:space="preserve">Az SQL eljárások írása és az adatbázis menedzselése phpMyAdmin-ban történt. Ezek mellet a könnyen kezelhető és átlátható elrendezése miatt egyszerűen lehetett keresni és módosítani az adatbázisban tesztelések során. </w:t>
      </w:r>
    </w:p>
    <w:p w:rsidR="00C51AFF" w:rsidRPr="00310822" w:rsidRDefault="00C51AFF" w:rsidP="00C51AFF">
      <w:pPr>
        <w:jc w:val="both"/>
      </w:pPr>
      <w:r w:rsidRPr="00310822">
        <w:t>Programozási nyelvek, tehnológiák, könyvtárak</w:t>
      </w:r>
    </w:p>
    <w:p w:rsidR="00DB0244" w:rsidRPr="00310822" w:rsidRDefault="00DB0244" w:rsidP="00F016E8">
      <w:pPr>
        <w:pStyle w:val="Cmsor2"/>
        <w:rPr>
          <w:sz w:val="30"/>
          <w:szCs w:val="30"/>
        </w:rPr>
      </w:pPr>
      <w:bookmarkStart w:id="7" w:name="_Toc196901130"/>
      <w:r w:rsidRPr="00310822">
        <w:rPr>
          <w:sz w:val="30"/>
          <w:szCs w:val="30"/>
        </w:rPr>
        <w:t>Használt programozási nyelvek és technológiák</w:t>
      </w:r>
      <w:bookmarkEnd w:id="7"/>
    </w:p>
    <w:p w:rsidR="00C51AFF" w:rsidRPr="00310822" w:rsidRDefault="00C51AFF" w:rsidP="00530AF5">
      <w:pPr>
        <w:pStyle w:val="Cmsor3"/>
        <w:rPr>
          <w:sz w:val="28"/>
          <w:szCs w:val="28"/>
        </w:rPr>
      </w:pPr>
      <w:bookmarkStart w:id="8" w:name="_Toc196901131"/>
      <w:r w:rsidRPr="00310822">
        <w:rPr>
          <w:sz w:val="28"/>
          <w:szCs w:val="28"/>
        </w:rPr>
        <w:t>PHP</w:t>
      </w:r>
      <w:bookmarkEnd w:id="8"/>
    </w:p>
    <w:p w:rsidR="00C51AFF" w:rsidRPr="00310822" w:rsidRDefault="00C51AFF" w:rsidP="00C51AFF">
      <w:pPr>
        <w:jc w:val="both"/>
      </w:pPr>
      <w:r w:rsidRPr="00310822">
        <w:t xml:space="preserve">Az összes weboldal, az api és a weboldal is PHP nyelven íródott, mivel ugyanolyan hasznos a szerver oldalon, mint a kliens oldalon. </w:t>
      </w:r>
    </w:p>
    <w:p w:rsidR="00C51AFF" w:rsidRPr="00310822" w:rsidRDefault="00C51AFF" w:rsidP="00530AF5">
      <w:pPr>
        <w:pStyle w:val="Cmsor3"/>
        <w:rPr>
          <w:sz w:val="28"/>
          <w:szCs w:val="28"/>
        </w:rPr>
      </w:pPr>
      <w:bookmarkStart w:id="9" w:name="_Toc196901132"/>
      <w:r w:rsidRPr="00310822">
        <w:rPr>
          <w:sz w:val="28"/>
          <w:szCs w:val="28"/>
        </w:rPr>
        <w:t>PHPMailer</w:t>
      </w:r>
      <w:bookmarkEnd w:id="9"/>
    </w:p>
    <w:p w:rsidR="00C51AFF" w:rsidRPr="00310822" w:rsidRDefault="00C51AFF" w:rsidP="00C51AFF">
      <w:pPr>
        <w:jc w:val="both"/>
      </w:pPr>
      <w:r w:rsidRPr="00310822">
        <w:t>Ezt a PHP könyvtárat email küldés véget alkalmaztuk. Ezzel küldjük a jelszóváltoztató és a regisztráció visszaigazoló email-eket. Azért választottuk a PHPMailer-t, mert a PHP-ba beép</w:t>
      </w:r>
      <w:r w:rsidRPr="00310822">
        <w:t>í</w:t>
      </w:r>
      <w:r w:rsidRPr="00310822">
        <w:t xml:space="preserve">tett email küldő funkció nem megbízható. </w:t>
      </w:r>
    </w:p>
    <w:p w:rsidR="00C51AFF" w:rsidRPr="00310822" w:rsidRDefault="00C51AFF" w:rsidP="00606DA0">
      <w:pPr>
        <w:pStyle w:val="Cmsor3"/>
        <w:rPr>
          <w:sz w:val="28"/>
          <w:szCs w:val="28"/>
        </w:rPr>
      </w:pPr>
      <w:bookmarkStart w:id="10" w:name="_Toc196901133"/>
      <w:r w:rsidRPr="00310822">
        <w:rPr>
          <w:sz w:val="28"/>
          <w:szCs w:val="28"/>
        </w:rPr>
        <w:t>JavaScript</w:t>
      </w:r>
      <w:bookmarkEnd w:id="10"/>
    </w:p>
    <w:p w:rsidR="00C51AFF" w:rsidRPr="00310822" w:rsidRDefault="00C51AFF" w:rsidP="00C51AFF">
      <w:pPr>
        <w:jc w:val="both"/>
      </w:pPr>
      <w:r w:rsidRPr="00310822">
        <w:t>A kliens oldali számításokat és a weboldal animációit ezzel oldottuk meg</w:t>
      </w:r>
    </w:p>
    <w:p w:rsidR="00C51AFF" w:rsidRPr="00310822" w:rsidRDefault="00C51AFF" w:rsidP="00606DA0">
      <w:pPr>
        <w:pStyle w:val="Cmsor3"/>
        <w:rPr>
          <w:sz w:val="28"/>
          <w:szCs w:val="28"/>
        </w:rPr>
      </w:pPr>
      <w:bookmarkStart w:id="11" w:name="_Toc196901134"/>
      <w:r w:rsidRPr="00310822">
        <w:rPr>
          <w:sz w:val="28"/>
          <w:szCs w:val="28"/>
        </w:rPr>
        <w:t>JQuery</w:t>
      </w:r>
      <w:bookmarkEnd w:id="11"/>
    </w:p>
    <w:p w:rsidR="00C51AFF" w:rsidRPr="00310822" w:rsidRDefault="00C51AFF" w:rsidP="00C51AFF">
      <w:pPr>
        <w:jc w:val="both"/>
      </w:pPr>
      <w:r w:rsidRPr="00310822">
        <w:t>Kizárólag az API kommunikációra volt használva</w:t>
      </w:r>
    </w:p>
    <w:p w:rsidR="00C51AFF" w:rsidRPr="00310822" w:rsidRDefault="00C51AFF" w:rsidP="00606DA0">
      <w:pPr>
        <w:pStyle w:val="Cmsor3"/>
        <w:rPr>
          <w:sz w:val="28"/>
          <w:szCs w:val="28"/>
        </w:rPr>
      </w:pPr>
      <w:bookmarkStart w:id="12" w:name="_Toc196901135"/>
      <w:r w:rsidRPr="00310822">
        <w:rPr>
          <w:sz w:val="28"/>
          <w:szCs w:val="28"/>
        </w:rPr>
        <w:t>CSS</w:t>
      </w:r>
      <w:bookmarkEnd w:id="12"/>
    </w:p>
    <w:p w:rsidR="00C51AFF" w:rsidRPr="00310822" w:rsidRDefault="00C51AFF" w:rsidP="00C51AFF">
      <w:pPr>
        <w:jc w:val="both"/>
      </w:pPr>
      <w:r w:rsidRPr="00310822">
        <w:t>Egyszerű CSS-el lett megoldva a weboldal arculata, semmilyen könyvtár segítsége nélkül.</w:t>
      </w:r>
    </w:p>
    <w:p w:rsidR="002E2FF5" w:rsidRDefault="002E2FF5" w:rsidP="00606DA0">
      <w:pPr>
        <w:pStyle w:val="Cmsor3"/>
        <w:rPr>
          <w:sz w:val="28"/>
          <w:szCs w:val="28"/>
        </w:rPr>
      </w:pPr>
      <w:bookmarkStart w:id="13" w:name="_Toc196901136"/>
    </w:p>
    <w:p w:rsidR="00C51AFF" w:rsidRPr="00310822" w:rsidRDefault="00C51AFF" w:rsidP="00606DA0">
      <w:pPr>
        <w:pStyle w:val="Cmsor3"/>
        <w:rPr>
          <w:sz w:val="28"/>
          <w:szCs w:val="28"/>
        </w:rPr>
      </w:pPr>
      <w:r w:rsidRPr="00310822">
        <w:rPr>
          <w:sz w:val="28"/>
          <w:szCs w:val="28"/>
        </w:rPr>
        <w:lastRenderedPageBreak/>
        <w:t>C#</w:t>
      </w:r>
      <w:bookmarkEnd w:id="13"/>
    </w:p>
    <w:p w:rsidR="00C51AFF" w:rsidRPr="00310822" w:rsidRDefault="00C51AFF" w:rsidP="00C51AFF">
      <w:pPr>
        <w:jc w:val="both"/>
      </w:pPr>
      <w:r w:rsidRPr="00310822">
        <w:t>Az asztali alkalmazás egy Windows Forms applikáció, ami a C# nyelvet használja</w:t>
      </w:r>
    </w:p>
    <w:p w:rsidR="00C51AFF" w:rsidRPr="00310822" w:rsidRDefault="00C51AFF" w:rsidP="00606DA0">
      <w:pPr>
        <w:pStyle w:val="Cmsor3"/>
        <w:rPr>
          <w:sz w:val="28"/>
          <w:szCs w:val="28"/>
        </w:rPr>
      </w:pPr>
      <w:bookmarkStart w:id="14" w:name="_Toc196901137"/>
      <w:r w:rsidRPr="00310822">
        <w:rPr>
          <w:sz w:val="28"/>
          <w:szCs w:val="28"/>
        </w:rPr>
        <w:t>MySQL</w:t>
      </w:r>
      <w:bookmarkEnd w:id="14"/>
    </w:p>
    <w:p w:rsidR="00C51AFF" w:rsidRPr="00310822" w:rsidRDefault="00C51AFF" w:rsidP="00C51AFF">
      <w:pPr>
        <w:jc w:val="both"/>
      </w:pPr>
      <w:r w:rsidRPr="00310822">
        <w:t xml:space="preserve">A rendszer mögötti adatbázis MySQL-t használ. Az összes hozzá tartozó eljárás is ebben a nyelvben lett írva. </w:t>
      </w:r>
    </w:p>
    <w:p w:rsidR="00C51AFF" w:rsidRPr="00310822" w:rsidRDefault="00C51AFF" w:rsidP="00606DA0">
      <w:pPr>
        <w:pStyle w:val="Cmsor3"/>
        <w:rPr>
          <w:sz w:val="28"/>
          <w:szCs w:val="28"/>
        </w:rPr>
      </w:pPr>
      <w:bookmarkStart w:id="15" w:name="_Toc196901138"/>
      <w:r w:rsidRPr="00310822">
        <w:rPr>
          <w:sz w:val="28"/>
          <w:szCs w:val="28"/>
        </w:rPr>
        <w:t>ChatGPT</w:t>
      </w:r>
      <w:bookmarkEnd w:id="15"/>
    </w:p>
    <w:p w:rsidR="00DB0244" w:rsidRPr="00310822" w:rsidRDefault="00C51AFF" w:rsidP="00C51AFF">
      <w:pPr>
        <w:jc w:val="both"/>
      </w:pPr>
      <w:r w:rsidRPr="00310822">
        <w:t xml:space="preserve">A teszteléshez az adatbázis tesztadatait ChatGPT segítségével </w:t>
      </w:r>
      <w:r w:rsidR="00706559">
        <w:t>generáltuk.</w:t>
      </w:r>
      <w:r w:rsidRPr="00310822">
        <w:t xml:space="preserve"> </w:t>
      </w:r>
    </w:p>
    <w:p w:rsidR="0083232E" w:rsidRPr="00310822" w:rsidRDefault="0083232E" w:rsidP="0083232E">
      <w:pPr>
        <w:pStyle w:val="Cmsor2"/>
        <w:rPr>
          <w:sz w:val="30"/>
          <w:szCs w:val="30"/>
        </w:rPr>
      </w:pPr>
      <w:bookmarkStart w:id="16" w:name="_Toc196901139"/>
      <w:r w:rsidRPr="00310822">
        <w:rPr>
          <w:sz w:val="30"/>
          <w:szCs w:val="30"/>
        </w:rPr>
        <w:t>Asztali alkalmazás</w:t>
      </w:r>
      <w:r w:rsidR="003F7D6A" w:rsidRPr="00310822">
        <w:rPr>
          <w:sz w:val="30"/>
          <w:szCs w:val="30"/>
        </w:rPr>
        <w:t xml:space="preserve"> fejlesztői dokumentáció</w:t>
      </w:r>
      <w:bookmarkEnd w:id="16"/>
    </w:p>
    <w:p w:rsidR="0083232E" w:rsidRPr="00310822" w:rsidRDefault="0083232E" w:rsidP="0083232E">
      <w:pPr>
        <w:jc w:val="both"/>
      </w:pPr>
      <w:r w:rsidRPr="00310822">
        <w:t xml:space="preserve">Az alkalmazás egy .NET framework alapú Windows Forms applikáció. </w:t>
      </w:r>
    </w:p>
    <w:p w:rsidR="0083232E" w:rsidRPr="00310822" w:rsidRDefault="0083232E" w:rsidP="0083232E">
      <w:pPr>
        <w:pStyle w:val="Cmsor3"/>
        <w:rPr>
          <w:sz w:val="28"/>
          <w:szCs w:val="28"/>
        </w:rPr>
      </w:pPr>
      <w:bookmarkStart w:id="17" w:name="_Toc196901140"/>
      <w:r w:rsidRPr="00310822">
        <w:rPr>
          <w:sz w:val="28"/>
          <w:szCs w:val="28"/>
        </w:rPr>
        <w:t>Adatbázis/API kommunikáció</w:t>
      </w:r>
      <w:bookmarkEnd w:id="17"/>
    </w:p>
    <w:p w:rsidR="0083232E" w:rsidRPr="00310822" w:rsidRDefault="0083232E" w:rsidP="0083232E">
      <w:pPr>
        <w:jc w:val="both"/>
      </w:pPr>
      <w:r w:rsidRPr="00310822">
        <w:t>Az asztali alkalmazást az alkalmazottak használják az adatbázisban szereplő adatok kezelés</w:t>
      </w:r>
      <w:r w:rsidRPr="00310822">
        <w:t>é</w:t>
      </w:r>
      <w:r w:rsidRPr="00310822">
        <w:t>re, így egy egyszerű gyors és biztonságos módot kell használni az adatbázissal való komm</w:t>
      </w:r>
      <w:r w:rsidRPr="00310822">
        <w:t>u</w:t>
      </w:r>
      <w:r w:rsidRPr="00310822">
        <w:t>nikációra. Erre a feladatra az API-t használunk, ami az összes lekérdezést, hozzáadást, mód</w:t>
      </w:r>
      <w:r w:rsidRPr="00310822">
        <w:t>o</w:t>
      </w:r>
      <w:r w:rsidRPr="00310822">
        <w:t>sítást és törlést elvégzi, ami az asztali alkalmazásnak kell. Az API-val való kommunikációért az „ApiComm.cs” osztály végzi</w:t>
      </w:r>
      <w:r w:rsidR="00346009" w:rsidRPr="00310822">
        <w:t>,</w:t>
      </w:r>
      <w:r w:rsidRPr="00310822">
        <w:t xml:space="preserve"> aminek csak egyetlen statikus „SendPost” metódusa van. </w:t>
      </w:r>
    </w:p>
    <w:p w:rsidR="0083232E" w:rsidRPr="00310822" w:rsidRDefault="004A2AE6" w:rsidP="0083232E">
      <w:pPr>
        <w:jc w:val="both"/>
      </w:pPr>
      <w:r>
        <w:rPr>
          <w:noProof/>
        </w:rPr>
      </w:r>
      <w:r w:rsidR="002E2FF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Szövegdoboz 2" o:spid="_x0000_s1054" type="#_x0000_t202" style="width:453.6pt;height:466.85pt;visibility:visible;mso-position-horizontal-relative:char;mso-position-vertical-relative:line">
            <v:textbox style="mso-next-textbox:#Szövegdoboz 2;mso-fit-shape-to-text:t">
              <w:txbxContent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 System;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System.Collections.Generic;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System.Linq;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System.Text;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System.Threading.Tasks;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System.Net.Http;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System.Windows.Forms;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System.ComponentModel;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using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System.Web.Script.Serialization;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namespace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Desktop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internalclass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ApiComm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publicstaticasync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Task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object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SendPost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args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var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client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HttpClient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  <w:highlight w:val="white"/>
                    </w:rPr>
                    <w:t>//var content = newFormUrlEncodedContent(args);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parameters 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foreach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KeyValuePair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 line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in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args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parameters +=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$"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line.Key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=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line.Value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&amp;"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parameters.Remove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parameters.Length - 1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var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content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StringContent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parameters, 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Encoding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.UTF8,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"application/x-www-form-urlencoded"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var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response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client.PostAsync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"http://localhost:8000/BACKEND/api.php"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, content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var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responseString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response.Content.ReadAsStringAsync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JavaScriptSerializer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serializer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JavaScriptSerializer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var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responseDir = serializer.Deserialize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responseString,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typeof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client.Dispose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return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responseDir;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706559" w:rsidRDefault="00706559" w:rsidP="0083232E"/>
              </w:txbxContent>
            </v:textbox>
            <w10:wrap type="none"/>
            <w10:anchorlock/>
          </v:shape>
        </w:pict>
      </w:r>
    </w:p>
    <w:p w:rsidR="0083232E" w:rsidRPr="00310822" w:rsidRDefault="0083232E" w:rsidP="0083232E">
      <w:pPr>
        <w:jc w:val="both"/>
      </w:pPr>
      <w:r w:rsidRPr="00310822">
        <w:t xml:space="preserve">Ez a metódus egy „Dictionary&lt;string, string&gt;” típusú szótárat kér argumentumként, ami a POST kérés változóit és azok értékeit tartalmazza. A kérés megformálásáért NEM </w:t>
      </w:r>
      <w:r w:rsidR="00706559">
        <w:t xml:space="preserve">a FormUrlEncodedContent metódus </w:t>
      </w:r>
      <w:r w:rsidRPr="00310822">
        <w:t>felelős, mert kép feltöltése esetén túl nagyok voltak a p</w:t>
      </w:r>
      <w:r w:rsidRPr="00310822">
        <w:t>a</w:t>
      </w:r>
      <w:r w:rsidRPr="00310822">
        <w:t>raméterek. Ennek orvoslása végett a POST request-et a metódus rakja össze magának, így csak a XAMPP beállításai korlátozzák egy POST kérés méreteit. A kérés formátuma és vi</w:t>
      </w:r>
      <w:r w:rsidRPr="00310822">
        <w:t>s</w:t>
      </w:r>
      <w:r w:rsidRPr="00310822">
        <w:t>szatérési értékei a fejlesztői dokumentáció adatbázis részénél található. Választ JSON form</w:t>
      </w:r>
      <w:r w:rsidRPr="00310822">
        <w:t>á</w:t>
      </w:r>
      <w:r w:rsidRPr="00310822">
        <w:t>tumban kap, amit dekódol és visszaküldi „List&lt;Dictionary&lt;string,string&gt;&gt; ” típusú form</w:t>
      </w:r>
      <w:r w:rsidRPr="00310822">
        <w:t>á</w:t>
      </w:r>
      <w:r w:rsidRPr="00310822">
        <w:t xml:space="preserve">tumban. </w:t>
      </w:r>
    </w:p>
    <w:p w:rsidR="0083232E" w:rsidRPr="00310822" w:rsidRDefault="0083232E" w:rsidP="003F5211">
      <w:pPr>
        <w:pStyle w:val="Cmsor3"/>
        <w:rPr>
          <w:sz w:val="28"/>
          <w:szCs w:val="28"/>
        </w:rPr>
      </w:pPr>
      <w:bookmarkStart w:id="18" w:name="_Toc196901141"/>
      <w:r w:rsidRPr="00310822">
        <w:rPr>
          <w:sz w:val="28"/>
          <w:szCs w:val="28"/>
        </w:rPr>
        <w:t>Kinézeti elemek</w:t>
      </w:r>
      <w:bookmarkEnd w:id="18"/>
    </w:p>
    <w:p w:rsidR="0083232E" w:rsidRPr="00310822" w:rsidRDefault="0083232E" w:rsidP="0083232E">
      <w:pPr>
        <w:jc w:val="both"/>
      </w:pPr>
      <w:r w:rsidRPr="00310822">
        <w:t>Az alkalmazásban található összes bemeneti mező saját fejlesztés nem az alapértelmezett ve</w:t>
      </w:r>
      <w:r w:rsidRPr="00310822">
        <w:t>r</w:t>
      </w:r>
      <w:r w:rsidRPr="00310822">
        <w:t xml:space="preserve">zió. Elsősorban a kinézet testreszabhatósága végett készültek ezek az elemek. </w:t>
      </w:r>
    </w:p>
    <w:p w:rsidR="0083232E" w:rsidRPr="00310822" w:rsidRDefault="0083232E" w:rsidP="003F5211">
      <w:pPr>
        <w:pStyle w:val="Cmsor3"/>
        <w:rPr>
          <w:sz w:val="28"/>
          <w:szCs w:val="28"/>
        </w:rPr>
      </w:pPr>
      <w:bookmarkStart w:id="19" w:name="_Toc196901142"/>
      <w:r w:rsidRPr="00310822">
        <w:rPr>
          <w:sz w:val="28"/>
          <w:szCs w:val="28"/>
        </w:rPr>
        <w:t>Bejelentkezés</w:t>
      </w:r>
      <w:bookmarkEnd w:id="19"/>
    </w:p>
    <w:p w:rsidR="0083232E" w:rsidRPr="00310822" w:rsidRDefault="0083232E" w:rsidP="0083232E">
      <w:pPr>
        <w:jc w:val="both"/>
      </w:pPr>
      <w:r w:rsidRPr="00310822">
        <w:t>A program indításakor a „loginForm.cs” lesz meghívva a felhasználó bejelentkeztetése mellet ez tárolja a bejelentkezett alkalmazott adatait, illetve az alkalmazás MainFrom-jának a ref</w:t>
      </w:r>
      <w:r w:rsidRPr="00310822">
        <w:t>e</w:t>
      </w:r>
      <w:r w:rsidRPr="00310822">
        <w:t xml:space="preserve">renciáját is itt lehet találni. </w:t>
      </w:r>
    </w:p>
    <w:p w:rsidR="0083232E" w:rsidRPr="00310822" w:rsidRDefault="0083232E" w:rsidP="001451DB">
      <w:pPr>
        <w:pStyle w:val="Cmsor3"/>
        <w:rPr>
          <w:sz w:val="28"/>
          <w:szCs w:val="28"/>
        </w:rPr>
      </w:pPr>
      <w:bookmarkStart w:id="20" w:name="_Toc196901143"/>
      <w:r w:rsidRPr="00310822">
        <w:rPr>
          <w:sz w:val="28"/>
          <w:szCs w:val="28"/>
        </w:rPr>
        <w:lastRenderedPageBreak/>
        <w:t>Főoldal</w:t>
      </w:r>
      <w:bookmarkEnd w:id="20"/>
    </w:p>
    <w:p w:rsidR="0083232E" w:rsidRPr="00310822" w:rsidRDefault="0083232E" w:rsidP="0083232E">
      <w:pPr>
        <w:jc w:val="both"/>
        <w:rPr>
          <w:noProof/>
        </w:rPr>
      </w:pPr>
      <w:r w:rsidRPr="00310822">
        <w:t>Bejelentkezést követően a „MainForm.cs” mindig látható lesz, itt található a menü és a többi form is ezen belül fog megnyílni az „OpenChildForm” metódus segítségével.</w:t>
      </w:r>
    </w:p>
    <w:p w:rsidR="00FB72C2" w:rsidRPr="00310822" w:rsidRDefault="004A2AE6" w:rsidP="0083232E">
      <w:pPr>
        <w:jc w:val="both"/>
      </w:pPr>
      <w:r>
        <w:rPr>
          <w:noProof/>
        </w:rPr>
      </w:r>
      <w:r w:rsidR="002E2FF5">
        <w:rPr>
          <w:noProof/>
        </w:rPr>
        <w:pict>
          <v:shape id="_x0000_s1053" type="#_x0000_t202" style="width:453.6pt;height:325.9pt;visibility:visible;mso-position-horizontal-relative:char;mso-position-vertical-relative:line">
            <v:textbox style="mso-next-textbox:#_x0000_s1053;mso-fit-shape-to-text:t">
              <w:txbxContent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publicvoid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OpenChildForm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Form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childForm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activeForm !=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null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activeForm == usersPage || activeForm == allBooksPage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activeForm.Hide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else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activeForm.Close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prev = activeForm;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roundedCornerPanel_PageContainer.Controls.Remove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activeForm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activeForm = childForm;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childForm.TopLevel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false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childForm.FormBorderStyle = 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FormBorderStyle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.None;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childForm.Dock = 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DockStyle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.Fill;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roundedCornerPanel_PageContainer.Controls.Add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childForm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roundedCornerPanel_PageContainer.Tag = childForm;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ThemeManager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.ApplyThemeToAllForms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childForm.BringToFront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childForm.Show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childForm.Visible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true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83232E"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BD3817" w:rsidRPr="00310822" w:rsidRDefault="0083232E" w:rsidP="0083232E">
      <w:pPr>
        <w:jc w:val="both"/>
      </w:pPr>
      <w:r w:rsidRPr="00310822">
        <w:t>A felhasználói élmény növelésének érdekében a leggyakrabban használt kilistázó form-okat nem bezárjuk, hanem csak eltüntetjük, hogy a keresési szűrő megmaradjon és így kényelm</w:t>
      </w:r>
      <w:r w:rsidRPr="00310822">
        <w:t>e</w:t>
      </w:r>
      <w:r w:rsidRPr="00310822">
        <w:t>sebb legyen a használat. Erről az oldalról indítjuk automatikus funkcióikat is, például a lejárt foglalások küldését vagy az új foglalások keresését. Ezek a törlések minden indításkor futnak le és csak egy egyszerű</w:t>
      </w:r>
      <w:r w:rsidR="00346009" w:rsidRPr="00310822">
        <w:t xml:space="preserve"> api</w:t>
      </w:r>
      <w:r w:rsidRPr="00310822">
        <w:t xml:space="preserve"> hívás. </w:t>
      </w:r>
    </w:p>
    <w:p w:rsidR="0083232E" w:rsidRPr="00310822" w:rsidRDefault="004A2AE6" w:rsidP="0083232E">
      <w:pPr>
        <w:jc w:val="both"/>
      </w:pPr>
      <w:r>
        <w:pict>
          <v:shape id="_x0000_s1052" type="#_x0000_t202" style="width:450.2pt;height:187.85pt;visibility:visible;mso-wrap-distance-top:3.6pt;mso-wrap-distance-bottom:3.6pt;mso-position-horizontal-relative:char;mso-position-vertical-relative:line;mso-width-relative:margin;mso-height-relative:margin">
            <v:textbox style="mso-next-textbox:#_x0000_s1052">
              <w:txbxContent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privateasyncvoid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 Form1_Load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object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sender, 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EventArgs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 e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OpenChildForm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HomePage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 xml:space="preserve">lblEmplUname.Text = 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LoginForm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.empl_uname;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temp = 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ApiComm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.SendPost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&gt;{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"type"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"getSystemSettings"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system_settings = temp.First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  <w:t>CheckForBookings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false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Pr="00B34091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reservationResult = 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ApiComm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.SendPost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&gt;(){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"type"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"deleteExpiredReservations"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Pr="00B34091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bookingResult = 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ApiComm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.SendPost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&gt;(){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"type"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"deleteExpiredBookings"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</w:p>
              </w:txbxContent>
            </v:textbox>
            <w10:wrap type="none" anchorx="margin" anchory="margin"/>
            <w10:anchorlock/>
          </v:shape>
        </w:pict>
      </w:r>
      <w:r w:rsidR="0083232E" w:rsidRPr="00310822">
        <w:t xml:space="preserve">Ilyenkor indul el az automatikus „CheckForBookings” metódus is, ami a „bookings” táblában levő változásokat keresi 15 percenként. </w:t>
      </w:r>
    </w:p>
    <w:p w:rsidR="0083232E" w:rsidRPr="00310822" w:rsidRDefault="0083232E" w:rsidP="0083232E">
      <w:pPr>
        <w:jc w:val="both"/>
      </w:pPr>
      <w:r w:rsidRPr="00310822">
        <w:t>Két módja van, ha a „now” paraméter hamis, akkor fogja a fix intervallumonkénti keresést indítani. Ha igaz a paraméter</w:t>
      </w:r>
      <w:r w:rsidR="00706559">
        <w:t>,</w:t>
      </w:r>
      <w:r w:rsidRPr="00310822">
        <w:t xml:space="preserve"> akkor a jelen pillanatban fogja megnézni, hogy történt-e vált</w:t>
      </w:r>
      <w:r w:rsidRPr="00310822">
        <w:t>o</w:t>
      </w:r>
      <w:r w:rsidRPr="00310822">
        <w:lastRenderedPageBreak/>
        <w:t xml:space="preserve">zás. </w:t>
      </w:r>
      <w:r w:rsidR="004A2AE6">
        <w:pict>
          <v:shape id="_x0000_s1051" type="#_x0000_t202" style="width:451.7pt;height:306.05pt;visibility:visible;mso-height-percent:200;mso-wrap-distance-top:3.6pt;mso-wrap-distance-bottom:3.6pt;mso-position-horizontal-relative:char;mso-position-vertical-relative:line;mso-height-percent:200;mso-width-relative:margin;mso-height-relative:margin">
            <v:textbox style="mso-next-textbox:#_x0000_s1051;mso-fit-shape-to-text:t">
              <w:txbxContent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public async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Task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CheckForBookings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bool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now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!now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while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true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resp = 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ApiComm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.SendPost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&gt;{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"type"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"checkForBookings"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resp.First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()[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"result"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]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 ==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"true"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pbNewBookings.Visible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true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Task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.Delay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TimeSpan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.FromMinutes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15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else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ab/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resp = 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List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ApiComm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.SendPost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2B91AF"/>
                      <w:sz w:val="19"/>
                      <w:szCs w:val="19"/>
                      <w:highlight w:val="white"/>
                    </w:rPr>
                    <w:t>Dictionary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&gt;{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{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"type"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"checkForBookings"</w:t>
                  </w: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)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resp.First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()[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"result"</w:t>
                  </w:r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]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 ==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  <w:highlight w:val="white"/>
                    </w:rPr>
                    <w:t>"true"</w:t>
                  </w: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)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{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 xml:space="preserve">pbNewBookings.Visible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  <w:highlight w:val="white"/>
                    </w:rPr>
                    <w:t>true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  <w:highlight w:val="white"/>
                    </w:rPr>
                    <w:t>;</w:t>
                  </w:r>
                </w:p>
                <w:p w:rsidR="00706559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FFD702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Pr="00A42C51" w:rsidRDefault="00706559" w:rsidP="00BD3817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</w:pPr>
                  <w:r>
                    <w:rPr>
                      <w:rFonts w:ascii="Cascadia Mono" w:hAnsi="Cascadia Mono" w:cs="Cascadia Mono"/>
                      <w:color w:val="1A94FF"/>
                      <w:sz w:val="19"/>
                      <w:szCs w:val="19"/>
                      <w:highlight w:val="white"/>
                    </w:rPr>
                    <w:t>}</w:t>
                  </w:r>
                </w:p>
                <w:p w:rsidR="00706559" w:rsidRDefault="00706559" w:rsidP="00BD3817">
                  <w:r>
                    <w:rPr>
                      <w:rFonts w:ascii="Cascadia Mono" w:hAnsi="Cascadia Mono" w:cs="Cascadia Mono"/>
                      <w:color w:val="D86AC2"/>
                      <w:sz w:val="19"/>
                      <w:szCs w:val="19"/>
                      <w:highlight w:val="white"/>
                    </w:rPr>
                    <w:t>}</w:t>
                  </w:r>
                </w:p>
              </w:txbxContent>
            </v:textbox>
            <w10:wrap type="none" anchorx="margin" anchory="margin"/>
            <w10:anchorlock/>
          </v:shape>
        </w:pict>
      </w:r>
    </w:p>
    <w:p w:rsidR="00BD3817" w:rsidRPr="00310822" w:rsidRDefault="00BD3817">
      <w:pPr>
        <w:rPr>
          <w:b/>
          <w:sz w:val="28"/>
          <w:szCs w:val="28"/>
        </w:rPr>
      </w:pPr>
      <w:r w:rsidRPr="00310822">
        <w:rPr>
          <w:sz w:val="28"/>
          <w:szCs w:val="28"/>
        </w:rPr>
        <w:br w:type="page"/>
      </w:r>
    </w:p>
    <w:p w:rsidR="0083232E" w:rsidRPr="00310822" w:rsidRDefault="0083232E" w:rsidP="00110F6B">
      <w:pPr>
        <w:pStyle w:val="Cmsor3"/>
        <w:rPr>
          <w:sz w:val="28"/>
          <w:szCs w:val="28"/>
        </w:rPr>
      </w:pPr>
      <w:bookmarkStart w:id="21" w:name="_Toc196901144"/>
      <w:r w:rsidRPr="00310822">
        <w:rPr>
          <w:sz w:val="28"/>
          <w:szCs w:val="28"/>
        </w:rPr>
        <w:lastRenderedPageBreak/>
        <w:t>Részletes formok</w:t>
      </w:r>
      <w:bookmarkEnd w:id="21"/>
    </w:p>
    <w:p w:rsidR="0083232E" w:rsidRPr="00310822" w:rsidRDefault="0083232E" w:rsidP="0083232E">
      <w:pPr>
        <w:jc w:val="both"/>
      </w:pPr>
      <w:r w:rsidRPr="00310822">
        <w:t>Két részletes oldal van „bookDetailedPage.cs” és „userDetailedPage” itt. Ezeken az oldalakon az adott tábla összes adatát módosítani lehet, illetve extra műveleteket is lehet az oldalakon csinálni (pl.: egy felhasználó részletes oldalán a tagságát lehet meghosszabítani). A form é</w:t>
      </w:r>
      <w:r w:rsidRPr="00310822">
        <w:t>r</w:t>
      </w:r>
      <w:r w:rsidRPr="00310822">
        <w:t>zékeli, ha változás történt az adatokban úgy, hogy eltárolja az eredeti betöltött adatokat, és ha különbözik a jelenlegi adatoktól</w:t>
      </w:r>
      <w:r w:rsidR="00706559">
        <w:t>,</w:t>
      </w:r>
      <w:r w:rsidRPr="00310822">
        <w:t xml:space="preserve"> akkor történt változás. Figyelmeztet is</w:t>
      </w:r>
      <w:r w:rsidR="00706559">
        <w:t>,</w:t>
      </w:r>
      <w:r w:rsidRPr="00310822">
        <w:t xml:space="preserve"> ha be szeretnénk zárni az adott részletes oldalt. A „bookDetailedPage.cs” is egyedi, mivel pontosan úgy, mint a „PopupSelect.cs” két különböző módban indítható el. Az elsőben, ahogy már említve volt módosítani lehet egy könyvet, a második módjában könyvtípust lehet vele hozzáadni. </w:t>
      </w:r>
    </w:p>
    <w:p w:rsidR="0083232E" w:rsidRPr="00310822" w:rsidRDefault="0083232E" w:rsidP="00FC56A1">
      <w:pPr>
        <w:pStyle w:val="Cmsor3"/>
        <w:rPr>
          <w:sz w:val="28"/>
          <w:szCs w:val="28"/>
        </w:rPr>
      </w:pPr>
      <w:bookmarkStart w:id="22" w:name="_Toc196901145"/>
      <w:r w:rsidRPr="00310822">
        <w:rPr>
          <w:sz w:val="28"/>
          <w:szCs w:val="28"/>
        </w:rPr>
        <w:t>Hozzáadós formok</w:t>
      </w:r>
      <w:bookmarkEnd w:id="22"/>
    </w:p>
    <w:p w:rsidR="0083232E" w:rsidRPr="00310822" w:rsidRDefault="0083232E" w:rsidP="0083232E">
      <w:pPr>
        <w:jc w:val="both"/>
      </w:pPr>
      <w:r w:rsidRPr="00310822">
        <w:t>Két hozzáadós form fajta van, mindegyiknek egyetlen lényege, hogy egy új példányt adjanak hozzá a megfelelő táblához. A kétfajta között a legfőbb különbség a kinézet. Az első fajtába tartozik az „addEmployee.cs”, „addPublisher.cs” és az „addUser.cs”. Egyszerű hozzáadási formok bemeneti mezőkkel. A másik fajta pedig a „bookLendingPage.cs”, amivel előjegyezni és kivenni lehet könyveket. Két gomb két popupselect-et nyit meg</w:t>
      </w:r>
      <w:r w:rsidR="00706559">
        <w:t>,</w:t>
      </w:r>
      <w:r w:rsidRPr="00310822">
        <w:t xml:space="preserve"> amikkel ki kell választani a könyvet és az olvasót. Itt az dönti el, hogy előjegyzést vagy kivételt add hozzá, hogy melyik form hívja meg és milyen paraméterrel, szóval itt is van a konstruktorban egy paraméter, hogy mit fog csinálni. Ehhez a formhoz tartozik még egy extra funkcióként azt is megjeleníti, hogy mikor olvasta legutóbb az adott könyvet az olvasó.</w:t>
      </w:r>
    </w:p>
    <w:p w:rsidR="0083232E" w:rsidRPr="00310822" w:rsidRDefault="0083232E" w:rsidP="00BA6475">
      <w:pPr>
        <w:pStyle w:val="Cmsor3"/>
        <w:rPr>
          <w:sz w:val="28"/>
          <w:szCs w:val="28"/>
        </w:rPr>
      </w:pPr>
      <w:bookmarkStart w:id="23" w:name="_Toc196901146"/>
      <w:r w:rsidRPr="00310822">
        <w:rPr>
          <w:sz w:val="28"/>
          <w:szCs w:val="28"/>
        </w:rPr>
        <w:t>Visszavevő form</w:t>
      </w:r>
      <w:bookmarkEnd w:id="23"/>
    </w:p>
    <w:p w:rsidR="0083232E" w:rsidRPr="00310822" w:rsidRDefault="0083232E" w:rsidP="0083232E">
      <w:pPr>
        <w:jc w:val="both"/>
      </w:pPr>
      <w:r w:rsidRPr="00310822">
        <w:t>Amikor visszavesznek egy könyvet, a „bookTakebackPage.cs” lesz meghívva, ami összesíti a késedelmet és egy végső jóváhagyást kér visszavétel előtt. Amikor a felhasználó oldaláról vesznek vissza könyvet ez nem fog megjelenni, mert ott egyszerre több könyvet is vissza l</w:t>
      </w:r>
      <w:r w:rsidRPr="00310822">
        <w:t>e</w:t>
      </w:r>
      <w:r w:rsidRPr="00310822">
        <w:t>het venni.</w:t>
      </w:r>
    </w:p>
    <w:p w:rsidR="0083232E" w:rsidRPr="00310822" w:rsidRDefault="0083232E" w:rsidP="00F41C77">
      <w:pPr>
        <w:pStyle w:val="Cmsor3"/>
        <w:rPr>
          <w:sz w:val="28"/>
          <w:szCs w:val="28"/>
        </w:rPr>
      </w:pPr>
      <w:bookmarkStart w:id="24" w:name="_Toc196901147"/>
      <w:r w:rsidRPr="00310822">
        <w:rPr>
          <w:sz w:val="28"/>
          <w:szCs w:val="28"/>
        </w:rPr>
        <w:t>Alkalmazottak</w:t>
      </w:r>
      <w:bookmarkEnd w:id="24"/>
    </w:p>
    <w:p w:rsidR="0083232E" w:rsidRPr="00310822" w:rsidRDefault="0083232E" w:rsidP="0083232E">
      <w:pPr>
        <w:jc w:val="both"/>
      </w:pPr>
      <w:r w:rsidRPr="00310822">
        <w:t>Az „EmployeeDetailed.cs” az jelenleg bejelentkezett alkalmazott adatait tölti be. A jelszóvá</w:t>
      </w:r>
      <w:r w:rsidRPr="00310822">
        <w:t>l</w:t>
      </w:r>
      <w:r w:rsidRPr="00310822">
        <w:t>toztatás itt nem olyan biztonságos, mint a felhasználók jelszóváltoztatása, itt csak összehasonlíja a régi jelszót az újjal, illetve az új ismétlésével és ki is cseréli. Itt is van</w:t>
      </w:r>
      <w:r w:rsidR="00706559">
        <w:t xml:space="preserve"> a konstruktorban egy paraméter,</w:t>
      </w:r>
      <w:r w:rsidRPr="00310822">
        <w:t xml:space="preserve"> ami meghatározza</w:t>
      </w:r>
      <w:r w:rsidR="00706559">
        <w:t>,</w:t>
      </w:r>
      <w:r w:rsidRPr="00310822">
        <w:t xml:space="preserve"> milyen módban indul el. Itt, ha a felhaszn</w:t>
      </w:r>
      <w:r w:rsidRPr="00310822">
        <w:t>á</w:t>
      </w:r>
      <w:r w:rsidRPr="00310822">
        <w:t>ló admin jogosultsággal rendelkezik a rendszer adatait és az alkalmazottakat is tudja felügye</w:t>
      </w:r>
      <w:r w:rsidRPr="00310822">
        <w:t>l</w:t>
      </w:r>
      <w:r w:rsidRPr="00310822">
        <w:t>ni</w:t>
      </w:r>
      <w:r w:rsidR="00706559">
        <w:t>,</w:t>
      </w:r>
      <w:r w:rsidRPr="00310822">
        <w:t xml:space="preserve"> módosítani. </w:t>
      </w:r>
    </w:p>
    <w:p w:rsidR="0083232E" w:rsidRPr="00310822" w:rsidRDefault="0083232E" w:rsidP="00821DF7">
      <w:pPr>
        <w:pStyle w:val="Cmsor3"/>
        <w:rPr>
          <w:sz w:val="28"/>
          <w:szCs w:val="28"/>
        </w:rPr>
      </w:pPr>
      <w:bookmarkStart w:id="25" w:name="_Toc196901148"/>
      <w:r w:rsidRPr="00310822">
        <w:rPr>
          <w:sz w:val="28"/>
          <w:szCs w:val="28"/>
        </w:rPr>
        <w:t>Kilistázó formok</w:t>
      </w:r>
      <w:bookmarkEnd w:id="25"/>
    </w:p>
    <w:p w:rsidR="0083232E" w:rsidRPr="00310822" w:rsidRDefault="0083232E" w:rsidP="0083232E">
      <w:pPr>
        <w:jc w:val="both"/>
      </w:pPr>
      <w:r w:rsidRPr="00310822">
        <w:t>Ebbe a kategóriába tartozik a „AllBooksPage.cs”, „BookingsPage.cs”, „BorrowingsPage.cs”, „PublishersPage.cs”, „ReservationsPage.cs”, „UsersPage.cs” és gyakorlatilag a „PopupSelect.cs” is de arról egy másik pontban részletesebben is lesz írva. Az összes ilyen form gyakorlatilag az adatbázis valamelyik tábláját jeleníti meg egy datagridview-ben és o</w:t>
      </w:r>
      <w:r w:rsidRPr="00310822">
        <w:t>n</w:t>
      </w:r>
      <w:r w:rsidRPr="00310822">
        <w:t>nan lehet további műveleteket végezni specifikus sorokkal, hozzáadni újat, meglévőt módos</w:t>
      </w:r>
      <w:r w:rsidRPr="00310822">
        <w:t>í</w:t>
      </w:r>
      <w:r w:rsidRPr="00310822">
        <w:t>tani, illetve meglévőt törölni. Mindegyik hasonló frissítő metódust használ, de sosem ugya</w:t>
      </w:r>
      <w:r w:rsidRPr="00310822">
        <w:t>n</w:t>
      </w:r>
      <w:r w:rsidRPr="00310822">
        <w:t xml:space="preserve">azt. </w:t>
      </w:r>
    </w:p>
    <w:p w:rsidR="0083232E" w:rsidRPr="00310822" w:rsidRDefault="002E2FF5" w:rsidP="0083232E">
      <w:pPr>
        <w:jc w:val="both"/>
      </w:pPr>
      <w:r>
        <w:pict>
          <v:shape id="Szövegdoboz 24" o:spid="_x0000_s1050" type="#_x0000_t202" style="width:453.6pt;height:679.2pt;visibility:visible;mso-position-horizontal-relative:char;mso-position-vertical-relative:line">
            <v:textbox style="mso-next-textbox:#Szövegdoboz 24;mso-fit-shape-to-text:t">
              <w:txbxContent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privateasyncvoid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updateBooksDgv(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search)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ab/>
                    <w:t xml:space="preserve">cdgvBooks.DataSource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null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cdgvBooks.Columns.Clear();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ids.Clear();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List&lt;Dictionary&lt;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&gt;&gt;response = (List&lt;Dictionary&lt;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&gt;&gt;)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await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ApiComm.SendPost(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Dictionary&lt;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&gt; { {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"type"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"getBooks"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}, {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"search"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, search } });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(response.Count&gt;0)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DataTabledt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DataTable();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DataColumn col;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DataRowrow;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  <w:t>//makethedatasetcolumns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foreach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(KeyValuePair&lt;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&gt;item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in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response[0])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(item.Key !=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"book_id"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&amp;&amp;item.Key !=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"available"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    col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DataColumn();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col.DataType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typeof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col.ReadOnly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true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col.ColumnName = item.Key;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col.Caption = item.Key;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dt.Columns.Add(col);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} 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  <w:t>//add buttonrowfordetailedpage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DataGridViewButtonColumnbtns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DataGridViewButtonColumn();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btns.Name 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"Részletesen"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btns.Text 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"Részletes"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btns.UseColumnTextForButtonValue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true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  <w:t>//add buttoncolumnforbooking/available/borrowed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DataGridViewButtonColumnbtncol =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new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DataGridViewButtonColumn();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btncol.Name 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"Műveletek"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  <w:t>//makerows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for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(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int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i = 0; i &lt;response.Count(); i++)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row = dt.NewRow();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foreach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(KeyValuePair&lt;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string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&gt;item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in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response[i])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if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(item.Key ==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"book_id"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ids.Add(item.Value);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    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elseif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(item.Key != </w:t>
                  </w:r>
                  <w:r>
                    <w:rPr>
                      <w:rFonts w:ascii="Cascadia Mono" w:hAnsi="Cascadia Mono" w:cs="Cascadia Mono"/>
                      <w:color w:val="A31515"/>
                      <w:sz w:val="19"/>
                      <w:szCs w:val="19"/>
                    </w:rPr>
                    <w:t>"available"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row[item.Key] = item.Value;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    } 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    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dt.Rows.Add(row);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} 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cdgvBooks.DataSource = dt;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cdgvBooks.Columns.Add(btns);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8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cdgvBooks.Columns.Add(btncol);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foreach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(DataGridViewColumncolumn</w:t>
                  </w:r>
                  <w:r>
                    <w:rPr>
                      <w:rFonts w:ascii="Cascadia Mono" w:hAnsi="Cascadia Mono" w:cs="Cascadia Mono"/>
                      <w:color w:val="0000FF"/>
                      <w:sz w:val="19"/>
                      <w:szCs w:val="19"/>
                    </w:rPr>
                    <w:t>in</w:t>
                  </w: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cdgvBooks.Columns)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{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column.SortMode = DataGridViewColumnSortMode.NotSortable;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    }</w:t>
                  </w:r>
                </w:p>
                <w:p w:rsidR="00706559" w:rsidRDefault="00706559" w:rsidP="0083232E">
                  <w:pPr>
                    <w:autoSpaceDE w:val="0"/>
                    <w:autoSpaceDN w:val="0"/>
                    <w:adjustRightInd w:val="0"/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</w:pPr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>addBtnTextsManual();</w:t>
                  </w:r>
                </w:p>
                <w:p w:rsidR="00706559" w:rsidRDefault="00706559" w:rsidP="0083232E">
                  <w:r>
                    <w:rPr>
                      <w:rFonts w:ascii="Cascadia Mono" w:hAnsi="Cascadia Mono" w:cs="Cascadia Mono"/>
                      <w:color w:val="000000"/>
                      <w:sz w:val="19"/>
                      <w:szCs w:val="19"/>
                    </w:rPr>
                    <w:t xml:space="preserve">    }</w:t>
                  </w:r>
                </w:p>
              </w:txbxContent>
            </v:textbox>
            <w10:wrap type="none" anchorx="margin" anchory="margin"/>
            <w10:anchorlock/>
          </v:shape>
        </w:pict>
      </w:r>
    </w:p>
    <w:p w:rsidR="0083232E" w:rsidRPr="00310822" w:rsidRDefault="0083232E" w:rsidP="0083232E">
      <w:pPr>
        <w:jc w:val="both"/>
      </w:pPr>
    </w:p>
    <w:p w:rsidR="0083232E" w:rsidRPr="00310822" w:rsidRDefault="0083232E" w:rsidP="0083232E">
      <w:pPr>
        <w:jc w:val="both"/>
      </w:pPr>
      <w:r w:rsidRPr="00310822">
        <w:lastRenderedPageBreak/>
        <w:t xml:space="preserve">Feltölti a datagridview-t a kapott adatokkal, a sorok azonosítóját nem jeleníti meg, de eltárolja egy listában. Majd formtól függően különböző gomb sorokat ad hozzá. </w:t>
      </w:r>
    </w:p>
    <w:p w:rsidR="0083232E" w:rsidRPr="00310822" w:rsidRDefault="0083232E" w:rsidP="005C7E08">
      <w:pPr>
        <w:pStyle w:val="Cmsor3"/>
        <w:rPr>
          <w:sz w:val="28"/>
          <w:szCs w:val="28"/>
        </w:rPr>
      </w:pPr>
      <w:bookmarkStart w:id="26" w:name="_Toc196901149"/>
      <w:r w:rsidRPr="00310822">
        <w:rPr>
          <w:sz w:val="28"/>
          <w:szCs w:val="28"/>
        </w:rPr>
        <w:t>Popupselect</w:t>
      </w:r>
      <w:bookmarkEnd w:id="26"/>
    </w:p>
    <w:p w:rsidR="0083232E" w:rsidRPr="00310822" w:rsidRDefault="0083232E" w:rsidP="0083232E">
      <w:pPr>
        <w:jc w:val="both"/>
      </w:pPr>
      <w:r w:rsidRPr="00310822">
        <w:t>Ez a form azért speciális, mert nem csak egy funkciót lát el, hanem többet egyszerre. Mindig ez jelenik meg</w:t>
      </w:r>
      <w:r w:rsidR="00706559">
        <w:t>,</w:t>
      </w:r>
      <w:r w:rsidRPr="00310822">
        <w:t xml:space="preserve"> ha a felhasználónak választania kell valamit (pl.: kivételkor melyik könyvet szeretné kivenni az olvasó). Ezért először indítási módtól függően (ami az osztály konstrukt</w:t>
      </w:r>
      <w:r w:rsidRPr="00310822">
        <w:t>o</w:t>
      </w:r>
      <w:r w:rsidRPr="00310822">
        <w:t>rának paramétere) meghatározza, hogy mi fog megjelenni (pl.: nem minden esetben jelenik meg kereső mező), majd miután a felhasználó megtalálta a megfelelő elemet és kiválasztotta, a form visszaküldi az elem fontos paramétereit, amit a meghívó form fel fog dolgozni. A fe</w:t>
      </w:r>
      <w:r w:rsidRPr="00310822">
        <w:t>l</w:t>
      </w:r>
      <w:r w:rsidRPr="00310822">
        <w:t>használói élmény javítása végett bizonyos esetekben egyszerre több opciót is lehet választani (pl.: amikor egy könyvnek több kategóriája van</w:t>
      </w:r>
      <w:r w:rsidR="00706559">
        <w:t>,</w:t>
      </w:r>
      <w:r w:rsidRPr="00310822">
        <w:t xml:space="preserve"> ne egyesével kelljen kiválasztani mindegy</w:t>
      </w:r>
      <w:r w:rsidRPr="00310822">
        <w:t>i</w:t>
      </w:r>
      <w:r w:rsidRPr="00310822">
        <w:t>ket).</w:t>
      </w:r>
    </w:p>
    <w:p w:rsidR="00F12DB1" w:rsidRPr="00310822" w:rsidRDefault="00F12DB1" w:rsidP="00CB3258">
      <w:pPr>
        <w:pStyle w:val="Cmsor2"/>
        <w:rPr>
          <w:sz w:val="30"/>
          <w:szCs w:val="30"/>
        </w:rPr>
      </w:pPr>
      <w:bookmarkStart w:id="27" w:name="_Toc196901150"/>
      <w:r w:rsidRPr="00310822">
        <w:rPr>
          <w:sz w:val="30"/>
          <w:szCs w:val="30"/>
        </w:rPr>
        <w:t>Weboldal fejlesztői dokumentáció</w:t>
      </w:r>
      <w:bookmarkEnd w:id="27"/>
    </w:p>
    <w:p w:rsidR="00E70D08" w:rsidRPr="00310822" w:rsidRDefault="00E70D08" w:rsidP="007F7CD0">
      <w:pPr>
        <w:pStyle w:val="Cmsor3"/>
        <w:rPr>
          <w:sz w:val="28"/>
          <w:szCs w:val="28"/>
        </w:rPr>
      </w:pPr>
      <w:bookmarkStart w:id="28" w:name="_Toc196901151"/>
      <w:r w:rsidRPr="00310822">
        <w:rPr>
          <w:sz w:val="28"/>
          <w:szCs w:val="28"/>
        </w:rPr>
        <w:t>Alap tudnivalók a weboldal működéséről:</w:t>
      </w:r>
      <w:bookmarkEnd w:id="28"/>
    </w:p>
    <w:p w:rsidR="00E70D08" w:rsidRPr="00310822" w:rsidRDefault="00E70D08" w:rsidP="00E70D08">
      <w:r w:rsidRPr="00310822">
        <w:t>Minden böngészőből megnyitott link, ami nem egy konkrét fájlra mutat, az átirányítódik az index.php-ra. Ott dől el a beérkező URL alapján, hogy melyik fájl jelenítődik meg. Ennek az az előnye, hogy változtatni tudjuk, hogy mi legyen a linkben az adott oldalakon tartózkodás során, és nem kell hozzá például változtatni a fájlok nevét és helyét a fájlstruktúrában. Ezen felül még nagy előny, hogy minden bejelentkezéssel kapcsolatos ellenőrzésnek elég csak e</w:t>
      </w:r>
      <w:r w:rsidRPr="00310822">
        <w:t>b</w:t>
      </w:r>
      <w:r w:rsidRPr="00310822">
        <w:t>ben az egy fájlban szerepelnie.</w:t>
      </w:r>
    </w:p>
    <w:p w:rsidR="00E70D08" w:rsidRPr="00310822" w:rsidRDefault="00E70D08" w:rsidP="00E70D08"/>
    <w:p w:rsidR="00E70D08" w:rsidRPr="00310822" w:rsidRDefault="00E70D08" w:rsidP="007F7CD0">
      <w:pPr>
        <w:pStyle w:val="Cmsor3"/>
        <w:rPr>
          <w:sz w:val="28"/>
          <w:szCs w:val="28"/>
        </w:rPr>
      </w:pPr>
      <w:bookmarkStart w:id="29" w:name="_Toc196901152"/>
      <w:r w:rsidRPr="00310822">
        <w:rPr>
          <w:sz w:val="28"/>
          <w:szCs w:val="28"/>
        </w:rPr>
        <w:t>Bejelentkezés és hozzákapcsolódó részek:</w:t>
      </w:r>
      <w:bookmarkEnd w:id="29"/>
    </w:p>
    <w:p w:rsidR="00E70D08" w:rsidRPr="00310822" w:rsidRDefault="00E70D08" w:rsidP="00E70D08">
      <w:r w:rsidRPr="00310822">
        <w:t>Minden session indítás előtt beállítjuk a session cookie</w:t>
      </w:r>
      <w:r w:rsidR="00706559">
        <w:t xml:space="preserve"> </w:t>
      </w:r>
      <w:r w:rsidRPr="00310822">
        <w:t>tulajdonságait</w:t>
      </w:r>
      <w:r w:rsidR="00706559">
        <w:t xml:space="preserve"> </w:t>
      </w:r>
      <w:r w:rsidRPr="00310822">
        <w:t>(mivel mindenhol így van ezért, későbbiekben nem kerül említésre), fontosabbak:</w:t>
      </w:r>
    </w:p>
    <w:p w:rsidR="00E70D08" w:rsidRPr="00310822" w:rsidRDefault="00E70D08" w:rsidP="00E05383">
      <w:pPr>
        <w:pStyle w:val="Listaszerbekezds"/>
        <w:numPr>
          <w:ilvl w:val="0"/>
          <w:numId w:val="8"/>
        </w:numPr>
        <w:spacing w:line="279" w:lineRule="auto"/>
        <w:ind w:left="36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“lifetime”: megadja, hogy mikor jár le, mivel azt szeretnénk, hogy a böngésző bezárásakor jelentkeztesse ki a felhasználót, ezért nulla értékre állítjuk</w:t>
      </w:r>
    </w:p>
    <w:p w:rsidR="00E70D08" w:rsidRPr="00310822" w:rsidRDefault="00E70D08" w:rsidP="00E05383">
      <w:pPr>
        <w:pStyle w:val="Listaszerbekezds"/>
        <w:numPr>
          <w:ilvl w:val="0"/>
          <w:numId w:val="8"/>
        </w:numPr>
        <w:spacing w:line="279" w:lineRule="auto"/>
        <w:ind w:left="36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“httponly”: igaz értékkor megakadályozza, hogy javascript-ből el lehessen érni a cookie-t</w:t>
      </w:r>
    </w:p>
    <w:p w:rsidR="00E70D08" w:rsidRPr="00310822" w:rsidRDefault="00E70D08" w:rsidP="00E05383">
      <w:pPr>
        <w:pStyle w:val="Listaszerbekezds"/>
        <w:numPr>
          <w:ilvl w:val="0"/>
          <w:numId w:val="8"/>
        </w:numPr>
        <w:spacing w:line="279" w:lineRule="auto"/>
        <w:ind w:left="36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“samesite”: “Strict” értékre való állításakor védelmet biztosít CSRF (Cross-site requestforgery) támadások ellen</w:t>
      </w:r>
    </w:p>
    <w:p w:rsidR="00E70D08" w:rsidRPr="00310822" w:rsidRDefault="00E70D08" w:rsidP="00E70D08"/>
    <w:p w:rsidR="00E70D08" w:rsidRPr="00310822" w:rsidRDefault="00E70D08" w:rsidP="0025151E">
      <w:pPr>
        <w:pStyle w:val="Cmsor3"/>
        <w:rPr>
          <w:sz w:val="28"/>
          <w:szCs w:val="28"/>
        </w:rPr>
      </w:pPr>
      <w:bookmarkStart w:id="30" w:name="_Toc196901153"/>
      <w:r w:rsidRPr="00310822">
        <w:rPr>
          <w:sz w:val="28"/>
          <w:szCs w:val="28"/>
        </w:rPr>
        <w:t>Index.php-n történő folyamatok egy oldal megnyitásakor:</w:t>
      </w:r>
      <w:bookmarkEnd w:id="30"/>
    </w:p>
    <w:p w:rsidR="00E70D08" w:rsidRPr="00310822" w:rsidRDefault="00E70D08" w:rsidP="00E05383">
      <w:pPr>
        <w:pStyle w:val="Listaszerbekezds"/>
        <w:numPr>
          <w:ilvl w:val="0"/>
          <w:numId w:val="7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Elindul egy session</w:t>
      </w:r>
    </w:p>
    <w:p w:rsidR="00E70D08" w:rsidRPr="00310822" w:rsidRDefault="00E70D08" w:rsidP="00E05383">
      <w:pPr>
        <w:pStyle w:val="Listaszerbekezds"/>
        <w:numPr>
          <w:ilvl w:val="0"/>
          <w:numId w:val="7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Ellenőrzi a program, hogy mikor volt a legutóbbi aktivitás (API-al történő ko</w:t>
      </w:r>
      <w:r w:rsidRPr="00310822">
        <w:rPr>
          <w:rFonts w:ascii="Times New Roman" w:hAnsi="Times New Roman" w:cs="Times New Roman"/>
          <w:sz w:val="24"/>
          <w:szCs w:val="24"/>
        </w:rPr>
        <w:t>m</w:t>
      </w:r>
      <w:r w:rsidRPr="00310822">
        <w:rPr>
          <w:rFonts w:ascii="Times New Roman" w:hAnsi="Times New Roman" w:cs="Times New Roman"/>
          <w:sz w:val="24"/>
          <w:szCs w:val="24"/>
        </w:rPr>
        <w:t>munikációnál, és egy másik oldalra való navigálásnál frissül az ideje), ha régebben volt, mint a megadott idő (jelen esetben 1800 másodperc -&gt; 30 perc), akkor törli a session-t és adatait, majd új session-t indít (ezzel kilépteti a felhasználót, ha be volt jelentkezve)</w:t>
      </w:r>
    </w:p>
    <w:p w:rsidR="00E70D08" w:rsidRPr="00310822" w:rsidRDefault="00E70D08" w:rsidP="00E05383">
      <w:pPr>
        <w:pStyle w:val="Listaszerbekezds"/>
        <w:numPr>
          <w:ilvl w:val="1"/>
          <w:numId w:val="7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Erre azért van szükség, mert vannak olyan böngészők, amik rendelkeznek olyan (vagy hasonló) funkcióval, hogy “Onnan folytatom, ahol abbahag</w:t>
      </w:r>
      <w:r w:rsidRPr="00310822">
        <w:rPr>
          <w:rFonts w:ascii="Times New Roman" w:hAnsi="Times New Roman" w:cs="Times New Roman"/>
          <w:sz w:val="24"/>
          <w:szCs w:val="24"/>
        </w:rPr>
        <w:t>y</w:t>
      </w:r>
      <w:r w:rsidRPr="00310822">
        <w:rPr>
          <w:rFonts w:ascii="Times New Roman" w:hAnsi="Times New Roman" w:cs="Times New Roman"/>
          <w:sz w:val="24"/>
          <w:szCs w:val="24"/>
        </w:rPr>
        <w:t>tam”, ami visszaállítja a cookie-kat is, ezzel azt eredményezve, hogy bej</w:t>
      </w:r>
      <w:r w:rsidRPr="00310822">
        <w:rPr>
          <w:rFonts w:ascii="Times New Roman" w:hAnsi="Times New Roman" w:cs="Times New Roman"/>
          <w:sz w:val="24"/>
          <w:szCs w:val="24"/>
        </w:rPr>
        <w:t>e</w:t>
      </w:r>
      <w:r w:rsidRPr="00310822">
        <w:rPr>
          <w:rFonts w:ascii="Times New Roman" w:hAnsi="Times New Roman" w:cs="Times New Roman"/>
          <w:sz w:val="24"/>
          <w:szCs w:val="24"/>
        </w:rPr>
        <w:t>lentkezve marad a felhasználó annak ellenére is, hogy be volt zárva a bö</w:t>
      </w:r>
      <w:r w:rsidRPr="00310822">
        <w:rPr>
          <w:rFonts w:ascii="Times New Roman" w:hAnsi="Times New Roman" w:cs="Times New Roman"/>
          <w:sz w:val="24"/>
          <w:szCs w:val="24"/>
        </w:rPr>
        <w:t>n</w:t>
      </w:r>
      <w:r w:rsidRPr="00310822">
        <w:rPr>
          <w:rFonts w:ascii="Times New Roman" w:hAnsi="Times New Roman" w:cs="Times New Roman"/>
          <w:sz w:val="24"/>
          <w:szCs w:val="24"/>
        </w:rPr>
        <w:t>gésző (hiába van beállítva a session cookie, élettartama nullára), ami pro</w:t>
      </w:r>
      <w:r w:rsidRPr="00310822">
        <w:rPr>
          <w:rFonts w:ascii="Times New Roman" w:hAnsi="Times New Roman" w:cs="Times New Roman"/>
          <w:sz w:val="24"/>
          <w:szCs w:val="24"/>
        </w:rPr>
        <w:t>b</w:t>
      </w:r>
      <w:r w:rsidRPr="00310822">
        <w:rPr>
          <w:rFonts w:ascii="Times New Roman" w:hAnsi="Times New Roman" w:cs="Times New Roman"/>
          <w:sz w:val="24"/>
          <w:szCs w:val="24"/>
        </w:rPr>
        <w:t>lémákat okozhatna.</w:t>
      </w:r>
    </w:p>
    <w:p w:rsidR="00E70D08" w:rsidRPr="00310822" w:rsidRDefault="00E70D08" w:rsidP="00E05383">
      <w:pPr>
        <w:pStyle w:val="Listaszerbekezds"/>
        <w:numPr>
          <w:ilvl w:val="0"/>
          <w:numId w:val="7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lastRenderedPageBreak/>
        <w:t>Beállítja a legutóbbi aktivitás idejét a jelen időre</w:t>
      </w:r>
    </w:p>
    <w:p w:rsidR="00E70D08" w:rsidRPr="00310822" w:rsidRDefault="00E70D08" w:rsidP="00E05383">
      <w:pPr>
        <w:pStyle w:val="Listaszerbekezds"/>
        <w:numPr>
          <w:ilvl w:val="0"/>
          <w:numId w:val="7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Ellenőrzi (ha jelenleg nincs bejelentkezve senki), hogy be van-e kapcsolva az “e</w:t>
      </w:r>
      <w:r w:rsidRPr="00310822">
        <w:rPr>
          <w:rFonts w:ascii="Times New Roman" w:hAnsi="Times New Roman" w:cs="Times New Roman"/>
          <w:sz w:val="24"/>
          <w:szCs w:val="24"/>
        </w:rPr>
        <w:t>m</w:t>
      </w:r>
      <w:r w:rsidRPr="00310822">
        <w:rPr>
          <w:rFonts w:ascii="Times New Roman" w:hAnsi="Times New Roman" w:cs="Times New Roman"/>
          <w:sz w:val="24"/>
          <w:szCs w:val="24"/>
        </w:rPr>
        <w:t>lékezz rám” funkció, ha be van, akkor ellenőrzi, hogy az adatbázisban megtalálh</w:t>
      </w:r>
      <w:r w:rsidRPr="00310822">
        <w:rPr>
          <w:rFonts w:ascii="Times New Roman" w:hAnsi="Times New Roman" w:cs="Times New Roman"/>
          <w:sz w:val="24"/>
          <w:szCs w:val="24"/>
        </w:rPr>
        <w:t>a</w:t>
      </w:r>
      <w:r w:rsidRPr="00310822">
        <w:rPr>
          <w:rFonts w:ascii="Times New Roman" w:hAnsi="Times New Roman" w:cs="Times New Roman"/>
          <w:sz w:val="24"/>
          <w:szCs w:val="24"/>
        </w:rPr>
        <w:t>tó-e a cookie-ban található token és érvényes is, akkor új session id-t, és “eml</w:t>
      </w:r>
      <w:r w:rsidRPr="00310822">
        <w:rPr>
          <w:rFonts w:ascii="Times New Roman" w:hAnsi="Times New Roman" w:cs="Times New Roman"/>
          <w:sz w:val="24"/>
          <w:szCs w:val="24"/>
        </w:rPr>
        <w:t>é</w:t>
      </w:r>
      <w:r w:rsidRPr="00310822">
        <w:rPr>
          <w:rFonts w:ascii="Times New Roman" w:hAnsi="Times New Roman" w:cs="Times New Roman"/>
          <w:sz w:val="24"/>
          <w:szCs w:val="24"/>
        </w:rPr>
        <w:t>kezz rám” tokent generál, majd bejelentkezteti a felhasználót. Ha nincs egyezés az adatbázissal, akkor törli a cookie-t.</w:t>
      </w:r>
    </w:p>
    <w:p w:rsidR="00E70D08" w:rsidRPr="00310822" w:rsidRDefault="00E70D08" w:rsidP="00E05383">
      <w:pPr>
        <w:pStyle w:val="Listaszerbekezds"/>
        <w:numPr>
          <w:ilvl w:val="0"/>
          <w:numId w:val="7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Megvizsgálja a kért linket, és az alapján (helyenként az oldalhoz szükséges feltét</w:t>
      </w:r>
      <w:r w:rsidRPr="00310822">
        <w:rPr>
          <w:rFonts w:ascii="Times New Roman" w:hAnsi="Times New Roman" w:cs="Times New Roman"/>
          <w:sz w:val="24"/>
          <w:szCs w:val="24"/>
        </w:rPr>
        <w:t>e</w:t>
      </w:r>
      <w:r w:rsidRPr="00310822">
        <w:rPr>
          <w:rFonts w:ascii="Times New Roman" w:hAnsi="Times New Roman" w:cs="Times New Roman"/>
          <w:sz w:val="24"/>
          <w:szCs w:val="24"/>
        </w:rPr>
        <w:t>lek vizsgálata után) eldönti, hogy melyik fájlt töltse be, vagy hova irányítsa át a kérést</w:t>
      </w:r>
    </w:p>
    <w:p w:rsidR="00E70D08" w:rsidRPr="00310822" w:rsidRDefault="00E70D08" w:rsidP="00E70D08"/>
    <w:p w:rsidR="00E70D08" w:rsidRPr="00310822" w:rsidRDefault="00E70D08" w:rsidP="00E70D08">
      <w:r w:rsidRPr="00310822">
        <w:t>Az “elementCreators.php”-ben található metódusok html kódot készítenek a kapott paramét</w:t>
      </w:r>
      <w:r w:rsidRPr="00310822">
        <w:t>e</w:t>
      </w:r>
      <w:r w:rsidRPr="00310822">
        <w:t>rek függvényében.</w:t>
      </w:r>
    </w:p>
    <w:p w:rsidR="00E70D08" w:rsidRPr="00310822" w:rsidRDefault="00E70D08" w:rsidP="00E70D08"/>
    <w:p w:rsidR="00E70D08" w:rsidRPr="00310822" w:rsidRDefault="00E70D08" w:rsidP="008D4C18">
      <w:pPr>
        <w:pStyle w:val="Cmsor3"/>
        <w:rPr>
          <w:sz w:val="28"/>
          <w:szCs w:val="28"/>
        </w:rPr>
      </w:pPr>
      <w:bookmarkStart w:id="31" w:name="_Toc196901154"/>
      <w:r w:rsidRPr="00310822">
        <w:rPr>
          <w:sz w:val="28"/>
          <w:szCs w:val="28"/>
        </w:rPr>
        <w:t>Jelszó módosítás működése:</w:t>
      </w:r>
      <w:bookmarkEnd w:id="31"/>
    </w:p>
    <w:p w:rsidR="00E70D08" w:rsidRPr="00310822" w:rsidRDefault="00E70D08" w:rsidP="00E05383">
      <w:pPr>
        <w:pStyle w:val="Listaszerbekezds"/>
        <w:numPr>
          <w:ilvl w:val="0"/>
          <w:numId w:val="6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Profil oldalról:</w:t>
      </w:r>
    </w:p>
    <w:p w:rsidR="00E70D08" w:rsidRPr="00310822" w:rsidRDefault="00E70D08" w:rsidP="00E05383">
      <w:pPr>
        <w:pStyle w:val="Listaszerbekezds"/>
        <w:numPr>
          <w:ilvl w:val="1"/>
          <w:numId w:val="6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Javascript ellenőrzi, hogy minden feltételnek megfelel-e a megadott új jelszó, és megegyezik-e </w:t>
      </w:r>
      <w:r w:rsidR="00706559">
        <w:rPr>
          <w:rFonts w:ascii="Times New Roman" w:hAnsi="Times New Roman" w:cs="Times New Roman"/>
          <w:sz w:val="24"/>
          <w:szCs w:val="24"/>
        </w:rPr>
        <w:t>a jelszó ismétlésével</w:t>
      </w:r>
      <w:r w:rsidRPr="00310822">
        <w:rPr>
          <w:rFonts w:ascii="Times New Roman" w:hAnsi="Times New Roman" w:cs="Times New Roman"/>
          <w:sz w:val="24"/>
          <w:szCs w:val="24"/>
        </w:rPr>
        <w:t>, csak ezután küldi el az API-nak, az új és a régi jelszót. A kérés beérkezése után ellenőrésre kerül, hogy be van-e j</w:t>
      </w:r>
      <w:r w:rsidRPr="00310822">
        <w:rPr>
          <w:rFonts w:ascii="Times New Roman" w:hAnsi="Times New Roman" w:cs="Times New Roman"/>
          <w:sz w:val="24"/>
          <w:szCs w:val="24"/>
        </w:rPr>
        <w:t>e</w:t>
      </w:r>
      <w:r w:rsidRPr="00310822">
        <w:rPr>
          <w:rFonts w:ascii="Times New Roman" w:hAnsi="Times New Roman" w:cs="Times New Roman"/>
          <w:sz w:val="24"/>
          <w:szCs w:val="24"/>
        </w:rPr>
        <w:t>lentkezve is a felhasználó, ha igen, akkor utána ellenőrzi a megadott jelszavat, ha az érvényes, akkor kicseréli az újra, majd a biztonság kedvéért újra elle</w:t>
      </w:r>
      <w:r w:rsidRPr="00310822">
        <w:rPr>
          <w:rFonts w:ascii="Times New Roman" w:hAnsi="Times New Roman" w:cs="Times New Roman"/>
          <w:sz w:val="24"/>
          <w:szCs w:val="24"/>
        </w:rPr>
        <w:t>n</w:t>
      </w:r>
      <w:r w:rsidRPr="00310822">
        <w:rPr>
          <w:rFonts w:ascii="Times New Roman" w:hAnsi="Times New Roman" w:cs="Times New Roman"/>
          <w:sz w:val="24"/>
          <w:szCs w:val="24"/>
        </w:rPr>
        <w:t>őrizzük, hogy az új jelszóval be lehet-e jelentkezni.</w:t>
      </w:r>
    </w:p>
    <w:p w:rsidR="00E70D08" w:rsidRPr="00310822" w:rsidRDefault="00E70D08" w:rsidP="00E05383">
      <w:pPr>
        <w:pStyle w:val="Listaszerbekezds"/>
        <w:numPr>
          <w:ilvl w:val="0"/>
          <w:numId w:val="6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Emailben kapott “elfelejtettem a jelszavamat” linkkel:</w:t>
      </w:r>
    </w:p>
    <w:p w:rsidR="0083232E" w:rsidRPr="00310822" w:rsidRDefault="00E70D08" w:rsidP="00E05383">
      <w:pPr>
        <w:pStyle w:val="Listaszerbekezds"/>
        <w:numPr>
          <w:ilvl w:val="1"/>
          <w:numId w:val="6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Az oldalon megadott jelszavak egyezése esetén, illetve ha teljesül minden je</w:t>
      </w:r>
      <w:r w:rsidRPr="00310822">
        <w:rPr>
          <w:rFonts w:ascii="Times New Roman" w:hAnsi="Times New Roman" w:cs="Times New Roman"/>
          <w:sz w:val="24"/>
          <w:szCs w:val="24"/>
        </w:rPr>
        <w:t>l</w:t>
      </w:r>
      <w:r w:rsidRPr="00310822">
        <w:rPr>
          <w:rFonts w:ascii="Times New Roman" w:hAnsi="Times New Roman" w:cs="Times New Roman"/>
          <w:sz w:val="24"/>
          <w:szCs w:val="24"/>
        </w:rPr>
        <w:t>szóra vonatkozó feltétel, csak akkor megy ki a kérés az API-nak. Ott ellenő</w:t>
      </w:r>
      <w:r w:rsidRPr="00310822">
        <w:rPr>
          <w:rFonts w:ascii="Times New Roman" w:hAnsi="Times New Roman" w:cs="Times New Roman"/>
          <w:sz w:val="24"/>
          <w:szCs w:val="24"/>
        </w:rPr>
        <w:t>r</w:t>
      </w:r>
      <w:r w:rsidRPr="00310822">
        <w:rPr>
          <w:rFonts w:ascii="Times New Roman" w:hAnsi="Times New Roman" w:cs="Times New Roman"/>
          <w:sz w:val="24"/>
          <w:szCs w:val="24"/>
        </w:rPr>
        <w:t>zésre kerül a linkben található token. Ha lejárt, vagy fel lett már használva, a</w:t>
      </w:r>
      <w:r w:rsidRPr="00310822">
        <w:rPr>
          <w:rFonts w:ascii="Times New Roman" w:hAnsi="Times New Roman" w:cs="Times New Roman"/>
          <w:sz w:val="24"/>
          <w:szCs w:val="24"/>
        </w:rPr>
        <w:t>k</w:t>
      </w:r>
      <w:r w:rsidRPr="00310822">
        <w:rPr>
          <w:rFonts w:ascii="Times New Roman" w:hAnsi="Times New Roman" w:cs="Times New Roman"/>
          <w:sz w:val="24"/>
          <w:szCs w:val="24"/>
        </w:rPr>
        <w:t>kor érvénytelenként nyílvánítja ki. Ha érvényes, akkor kicseréli a jelszót, majd leellenőrzi, hogy az új jelszóval be lehet-e jelentkezni, ha be lehet, akkor törli a tokent az adatbázisból</w:t>
      </w:r>
    </w:p>
    <w:p w:rsidR="0083232E" w:rsidRPr="00310822" w:rsidRDefault="0083232E">
      <w:pPr>
        <w:rPr>
          <w:b/>
          <w:caps/>
        </w:rPr>
      </w:pPr>
      <w:r w:rsidRPr="00310822">
        <w:br w:type="page"/>
      </w:r>
    </w:p>
    <w:p w:rsidR="00FF1307" w:rsidRPr="00310822" w:rsidRDefault="00CE5AEF" w:rsidP="00836FEF">
      <w:pPr>
        <w:pStyle w:val="Cmsor2"/>
        <w:rPr>
          <w:sz w:val="30"/>
          <w:szCs w:val="30"/>
        </w:rPr>
      </w:pPr>
      <w:bookmarkStart w:id="32" w:name="_Toc196901155"/>
      <w:r w:rsidRPr="00310822">
        <w:rPr>
          <w:sz w:val="30"/>
          <w:szCs w:val="30"/>
        </w:rPr>
        <w:lastRenderedPageBreak/>
        <w:t>Szerepkörök</w:t>
      </w:r>
      <w:bookmarkEnd w:id="32"/>
    </w:p>
    <w:p w:rsidR="00CE5AEF" w:rsidRPr="00310822" w:rsidRDefault="00CE5AEF" w:rsidP="00B344F8">
      <w:pPr>
        <w:pStyle w:val="Cmsor3"/>
        <w:rPr>
          <w:sz w:val="28"/>
          <w:szCs w:val="28"/>
        </w:rPr>
      </w:pPr>
      <w:bookmarkStart w:id="33" w:name="_Toc196901156"/>
      <w:r w:rsidRPr="00310822">
        <w:rPr>
          <w:sz w:val="28"/>
          <w:szCs w:val="28"/>
        </w:rPr>
        <w:t>Weboldalon azonosítatlan felhasználó (vendég):</w:t>
      </w:r>
      <w:bookmarkEnd w:id="33"/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Bejelentkezés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</w:rPr>
        <w:t xml:space="preserve">Jelszó módosító link kérése e-mailben </w:t>
      </w:r>
      <w:r w:rsidRPr="00310822">
        <w:rPr>
          <w:rFonts w:ascii="Times New Roman" w:hAnsi="Times New Roman" w:cs="Times New Roman"/>
          <w:sz w:val="24"/>
          <w:szCs w:val="24"/>
        </w:rPr>
        <w:t>(“Elfelejtettem a jelszavam”)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Könyvtár katalógusának megtekintése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Könyvek részleteinek megtekintése</w:t>
      </w:r>
    </w:p>
    <w:p w:rsidR="00CE5AEF" w:rsidRPr="00310822" w:rsidRDefault="00CE5AEF" w:rsidP="00B344F8">
      <w:pPr>
        <w:pStyle w:val="Cmsor3"/>
        <w:rPr>
          <w:sz w:val="28"/>
          <w:szCs w:val="28"/>
        </w:rPr>
      </w:pPr>
      <w:bookmarkStart w:id="34" w:name="_Toc196901157"/>
      <w:r w:rsidRPr="00310822">
        <w:rPr>
          <w:sz w:val="28"/>
          <w:szCs w:val="28"/>
        </w:rPr>
        <w:t>Weboldalon regisztrált felhasználó:</w:t>
      </w:r>
      <w:bookmarkEnd w:id="34"/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Könyvtár katalógusának megtekintése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Könyvek részleteinek megtekintése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Könyvek kedvencekhez adása, vagy levétele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Könyvek lefoglalása/előjegyzése (a könyv státuszától függően)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Felhasználói profil megtekintése</w:t>
      </w:r>
    </w:p>
    <w:p w:rsidR="00CE5AEF" w:rsidRPr="00310822" w:rsidRDefault="00706559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Jelszó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10822">
        <w:rPr>
          <w:rFonts w:ascii="Times New Roman" w:hAnsi="Times New Roman" w:cs="Times New Roman"/>
          <w:sz w:val="24"/>
          <w:szCs w:val="24"/>
        </w:rPr>
        <w:t>módosítás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Kijelentkezés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Lefoglalt, előjegyzett könyveinek megtekintése, és azok törlése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Jelenleg a felhasználó által kivet könyvekmegtekintése és meghosszabbítása (állapottól függően maximum a system_settings adatbázis táblában meghatár</w:t>
      </w:r>
      <w:r w:rsidRPr="00310822">
        <w:rPr>
          <w:rFonts w:ascii="Times New Roman" w:hAnsi="Times New Roman" w:cs="Times New Roman"/>
          <w:sz w:val="24"/>
          <w:szCs w:val="24"/>
        </w:rPr>
        <w:t>o</w:t>
      </w:r>
      <w:r w:rsidRPr="00310822">
        <w:rPr>
          <w:rFonts w:ascii="Times New Roman" w:hAnsi="Times New Roman" w:cs="Times New Roman"/>
          <w:sz w:val="24"/>
          <w:szCs w:val="24"/>
        </w:rPr>
        <w:t>zott alkalommal)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Korábban a felhasználó által kivett könyvek megtekintése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Kedvencek megtekintése, és levétel a kedvencekről</w:t>
      </w:r>
    </w:p>
    <w:p w:rsidR="00CE5AEF" w:rsidRPr="00310822" w:rsidRDefault="00CE5AEF" w:rsidP="00B344F8">
      <w:pPr>
        <w:pStyle w:val="Cmsor3"/>
        <w:rPr>
          <w:sz w:val="28"/>
          <w:szCs w:val="28"/>
        </w:rPr>
      </w:pPr>
      <w:bookmarkStart w:id="35" w:name="_Toc196901158"/>
      <w:r w:rsidRPr="00310822">
        <w:rPr>
          <w:sz w:val="28"/>
          <w:szCs w:val="28"/>
        </w:rPr>
        <w:t>Weboldalon regisztrált felhasználó lejárt taggsággal:</w:t>
      </w:r>
      <w:bookmarkEnd w:id="35"/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Az azonosítatlan felhasználó jogosultságain felül tud: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Kedvencekhez adni könyveket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Profilján megtekinteni mindent</w:t>
      </w:r>
      <w:r w:rsidR="00FB72C2" w:rsidRPr="00310822">
        <w:rPr>
          <w:rFonts w:ascii="Times New Roman" w:hAnsi="Times New Roman" w:cs="Times New Roman"/>
          <w:sz w:val="24"/>
          <w:szCs w:val="24"/>
        </w:rPr>
        <w:t>,</w:t>
      </w:r>
      <w:r w:rsidRPr="00310822">
        <w:rPr>
          <w:rFonts w:ascii="Times New Roman" w:hAnsi="Times New Roman" w:cs="Times New Roman"/>
          <w:sz w:val="24"/>
          <w:szCs w:val="24"/>
        </w:rPr>
        <w:t xml:space="preserve"> amit érvényes taggsággal, viszont nem tudja meghosszabbítani a kivett könyveit</w:t>
      </w:r>
    </w:p>
    <w:p w:rsidR="00CE5AEF" w:rsidRPr="00310822" w:rsidRDefault="00CE5AEF" w:rsidP="00B344F8">
      <w:pPr>
        <w:pStyle w:val="Cmsor3"/>
        <w:rPr>
          <w:sz w:val="28"/>
          <w:szCs w:val="28"/>
        </w:rPr>
      </w:pPr>
      <w:bookmarkStart w:id="36" w:name="_Toc196901159"/>
      <w:r w:rsidRPr="00310822">
        <w:rPr>
          <w:sz w:val="28"/>
          <w:szCs w:val="28"/>
        </w:rPr>
        <w:t>Asztali alkalmazásban normál dolgozói profil:</w:t>
      </w:r>
      <w:bookmarkEnd w:id="36"/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Téma váltás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Felhasználók regisztrálása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Könyvek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Adatainak módosítása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Kiadása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Visszavétele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Lefoglalása (adott felhasználó számára)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Előjegyzése (adott felhasználó számára)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Visszaadása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Hozzáadása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Raktárba vétele</w:t>
      </w:r>
    </w:p>
    <w:p w:rsidR="00BD3817" w:rsidRPr="00310822" w:rsidRDefault="00CE5AEF" w:rsidP="00BD3817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Leselejtezése</w:t>
      </w:r>
    </w:p>
    <w:p w:rsidR="00BD3817" w:rsidRPr="00310822" w:rsidRDefault="00BD3817" w:rsidP="00BD3817">
      <w:pPr>
        <w:pStyle w:val="Listaszerbekezds"/>
        <w:spacing w:line="279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lastRenderedPageBreak/>
        <w:t>Felhasználó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Adatainak módosítása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Tagság meghosszabbítása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Felhasználó deaktiválása (törlése)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Összes korábban kiadott, jelenleg kiadott, lefoglalt, előjegyzett könyv megtekintése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Kiadó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Hozzáadása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Adatainak módosítása</w:t>
      </w:r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Dolgozói profil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Jelszavának módosítása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Deaktiválása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Kijelentkezés</w:t>
      </w:r>
    </w:p>
    <w:p w:rsidR="00CE5AEF" w:rsidRPr="00310822" w:rsidRDefault="00CE5AEF" w:rsidP="00B344F8">
      <w:pPr>
        <w:pStyle w:val="Cmsor3"/>
        <w:rPr>
          <w:sz w:val="28"/>
          <w:szCs w:val="28"/>
        </w:rPr>
      </w:pPr>
      <w:bookmarkStart w:id="37" w:name="_Toc196901160"/>
      <w:r w:rsidRPr="00310822">
        <w:rPr>
          <w:sz w:val="28"/>
          <w:szCs w:val="28"/>
        </w:rPr>
        <w:t>Asztali alkalmazásban admin dolgozói profil:</w:t>
      </w:r>
      <w:bookmarkEnd w:id="37"/>
    </w:p>
    <w:p w:rsidR="00CE5AEF" w:rsidRPr="00310822" w:rsidRDefault="00CE5AEF" w:rsidP="00E05383">
      <w:pPr>
        <w:pStyle w:val="Listaszerbekezds"/>
        <w:numPr>
          <w:ilvl w:val="0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 normál dolgozói profilon felül tud: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Új dolgozót felvinni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Másik dolgozói profilt deaktiválni</w:t>
      </w:r>
    </w:p>
    <w:p w:rsidR="00CE5AEF" w:rsidRPr="00310822" w:rsidRDefault="00CE5AEF" w:rsidP="00E05383">
      <w:pPr>
        <w:pStyle w:val="Listaszerbekezds"/>
        <w:numPr>
          <w:ilvl w:val="1"/>
          <w:numId w:val="9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Rendszerbeállításokat módosítani</w:t>
      </w:r>
    </w:p>
    <w:p w:rsidR="00CE5AEF" w:rsidRPr="00310822" w:rsidRDefault="00CE5AEF" w:rsidP="00CE5AEF"/>
    <w:p w:rsidR="00FF1307" w:rsidRPr="00310822" w:rsidRDefault="00FF1307">
      <w:pPr>
        <w:rPr>
          <w:b/>
          <w:caps/>
        </w:rPr>
      </w:pPr>
      <w:r w:rsidRPr="00310822">
        <w:br w:type="page"/>
      </w:r>
    </w:p>
    <w:p w:rsidR="005A34E5" w:rsidRPr="00310822" w:rsidRDefault="005A34E5" w:rsidP="005A34E5">
      <w:pPr>
        <w:pStyle w:val="Cmsor2"/>
        <w:rPr>
          <w:sz w:val="30"/>
          <w:szCs w:val="30"/>
        </w:rPr>
      </w:pPr>
      <w:bookmarkStart w:id="38" w:name="_Toc196901161"/>
      <w:r w:rsidRPr="00310822">
        <w:rPr>
          <w:sz w:val="30"/>
          <w:szCs w:val="30"/>
        </w:rPr>
        <w:lastRenderedPageBreak/>
        <w:t>API dokumentáció</w:t>
      </w:r>
      <w:bookmarkEnd w:id="38"/>
    </w:p>
    <w:p w:rsidR="00B77CF3" w:rsidRPr="00310822" w:rsidRDefault="008F3A53" w:rsidP="002840B1">
      <w:pPr>
        <w:pStyle w:val="Cmsor3"/>
        <w:rPr>
          <w:sz w:val="28"/>
          <w:szCs w:val="28"/>
        </w:rPr>
      </w:pPr>
      <w:bookmarkStart w:id="39" w:name="_Toc196901162"/>
      <w:r w:rsidRPr="00310822">
        <w:rPr>
          <w:sz w:val="28"/>
          <w:szCs w:val="28"/>
        </w:rPr>
        <w:t>API endpoints</w:t>
      </w:r>
      <w:r w:rsidR="00B77CF3" w:rsidRPr="00310822">
        <w:rPr>
          <w:sz w:val="28"/>
          <w:szCs w:val="28"/>
        </w:rPr>
        <w:t>:</w:t>
      </w:r>
      <w:bookmarkEnd w:id="39"/>
    </w:p>
    <w:p w:rsidR="00B77CF3" w:rsidRPr="00310822" w:rsidRDefault="00B77CF3" w:rsidP="00901CC4">
      <w:pPr>
        <w:pStyle w:val="Cmsor4"/>
      </w:pPr>
      <w:bookmarkStart w:id="40" w:name="_Toc196901163"/>
      <w:r w:rsidRPr="00310822">
        <w:t>Könyv katalógus lekérése (opcionálisan) szűrve:</w:t>
      </w:r>
      <w:bookmarkEnd w:id="40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GET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Paraméterek: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Title: a könyv címére szűr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Genre: a könyv kategóriákra szűr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Author: a könyv szerzőire szűr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Release_date: kiadás dátumát szűri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Lang: meghatározza milyen nyelvű könyvek jelenjenek meg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Isbn: érték</w:t>
      </w:r>
      <w:r w:rsidR="00500AE4">
        <w:rPr>
          <w:rFonts w:ascii="Times New Roman" w:hAnsi="Times New Roman" w:cs="Times New Roman"/>
          <w:sz w:val="24"/>
          <w:szCs w:val="24"/>
        </w:rPr>
        <w:t>,</w:t>
      </w:r>
      <w:r w:rsidRPr="00310822">
        <w:rPr>
          <w:rFonts w:ascii="Times New Roman" w:hAnsi="Times New Roman" w:cs="Times New Roman"/>
          <w:sz w:val="24"/>
          <w:szCs w:val="24"/>
        </w:rPr>
        <w:t xml:space="preserve"> amire szűr az isbn-nél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Page_number: egy szám</w:t>
      </w:r>
      <w:r w:rsidR="00FB72C2" w:rsidRPr="00310822">
        <w:rPr>
          <w:rFonts w:ascii="Times New Roman" w:hAnsi="Times New Roman" w:cs="Times New Roman"/>
          <w:sz w:val="24"/>
          <w:szCs w:val="24"/>
        </w:rPr>
        <w:t>,</w:t>
      </w:r>
      <w:r w:rsidRPr="00310822">
        <w:rPr>
          <w:rFonts w:ascii="Times New Roman" w:hAnsi="Times New Roman" w:cs="Times New Roman"/>
          <w:sz w:val="24"/>
          <w:szCs w:val="24"/>
        </w:rPr>
        <w:t xml:space="preserve"> ami representálja, hogy hanyadik oldalát kéri a talál</w:t>
      </w:r>
      <w:r w:rsidRPr="00310822">
        <w:rPr>
          <w:rFonts w:ascii="Times New Roman" w:hAnsi="Times New Roman" w:cs="Times New Roman"/>
          <w:sz w:val="24"/>
          <w:szCs w:val="24"/>
        </w:rPr>
        <w:t>a</w:t>
      </w:r>
      <w:r w:rsidRPr="00310822">
        <w:rPr>
          <w:rFonts w:ascii="Times New Roman" w:hAnsi="Times New Roman" w:cs="Times New Roman"/>
          <w:sz w:val="24"/>
          <w:szCs w:val="24"/>
        </w:rPr>
        <w:t>ti listának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 találati lista html kódja</w:t>
      </w:r>
    </w:p>
    <w:p w:rsidR="00B77CF3" w:rsidRPr="00310822" w:rsidRDefault="00B77CF3" w:rsidP="00F359EB">
      <w:pPr>
        <w:pStyle w:val="Cmsor4"/>
      </w:pPr>
      <w:bookmarkStart w:id="41" w:name="_Toc196901164"/>
      <w:r w:rsidRPr="00310822">
        <w:t>Felhasználó bejelentkezés:</w:t>
      </w:r>
      <w:bookmarkEnd w:id="41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Paraméterek: 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Uname: felhasználónév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Pw: jelszó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remember_me: logikai változó, ami megadja, hogy az “emlékezz rám” opciót bepipálta-e bejelentkezéskor a felhasználó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String:</w:t>
      </w:r>
    </w:p>
    <w:p w:rsidR="00B77CF3" w:rsidRPr="00310822" w:rsidRDefault="00B77CF3" w:rsidP="00E05383">
      <w:pPr>
        <w:pStyle w:val="Listaszerbekezds"/>
        <w:numPr>
          <w:ilvl w:val="2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“notfound” ha a felhasználónév nem található</w:t>
      </w:r>
    </w:p>
    <w:p w:rsidR="00B77CF3" w:rsidRPr="00310822" w:rsidRDefault="00B77CF3" w:rsidP="00E05383">
      <w:pPr>
        <w:pStyle w:val="Listaszerbekezds"/>
        <w:numPr>
          <w:ilvl w:val="2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“inactiveuser” ha a felhasználó fiókja deaktiválva (törölve) lett</w:t>
      </w:r>
    </w:p>
    <w:p w:rsidR="00B77CF3" w:rsidRPr="00310822" w:rsidRDefault="00B77CF3" w:rsidP="00E05383">
      <w:pPr>
        <w:pStyle w:val="Listaszerbekezds"/>
        <w:numPr>
          <w:ilvl w:val="2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“incorrect” ha a jelszó felhasználónév kombináció helytelen</w:t>
      </w:r>
    </w:p>
    <w:p w:rsidR="00B77CF3" w:rsidRPr="00310822" w:rsidRDefault="00B77CF3" w:rsidP="00E05383">
      <w:pPr>
        <w:pStyle w:val="Listaszerbekezds"/>
        <w:numPr>
          <w:ilvl w:val="2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“notregistered” ha a felhasználó a könyvtárban történő regisztrálás után még nem adott meg jelszót a webes bejelentkezéshez</w:t>
      </w:r>
    </w:p>
    <w:p w:rsidR="00B77CF3" w:rsidRPr="00310822" w:rsidRDefault="00B77CF3" w:rsidP="00E05383">
      <w:pPr>
        <w:pStyle w:val="Listaszerbekezds"/>
        <w:numPr>
          <w:ilvl w:val="2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“success” sikeres bejelentkezéskor</w:t>
      </w:r>
    </w:p>
    <w:p w:rsidR="00B77CF3" w:rsidRPr="00310822" w:rsidRDefault="00B77CF3" w:rsidP="00F359EB">
      <w:pPr>
        <w:pStyle w:val="Cmsor4"/>
      </w:pPr>
      <w:bookmarkStart w:id="42" w:name="_Toc196901165"/>
      <w:r w:rsidRPr="00310822">
        <w:t>Jelszó módosítása a profil oldalról:</w:t>
      </w:r>
      <w:bookmarkEnd w:id="42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Paraméterek: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CurrentPassword: a jelenlegi jelszó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NewPassword: a jelszó</w:t>
      </w:r>
      <w:r w:rsidR="00500AE4">
        <w:rPr>
          <w:rFonts w:ascii="Times New Roman" w:hAnsi="Times New Roman" w:cs="Times New Roman"/>
          <w:sz w:val="24"/>
          <w:szCs w:val="24"/>
        </w:rPr>
        <w:t>,</w:t>
      </w:r>
      <w:r w:rsidRPr="00310822">
        <w:rPr>
          <w:rFonts w:ascii="Times New Roman" w:hAnsi="Times New Roman" w:cs="Times New Roman"/>
          <w:sz w:val="24"/>
          <w:szCs w:val="24"/>
        </w:rPr>
        <w:t xml:space="preserve"> amire cserélni szeretné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JSON ami “status” értéke megadja, hogy sikeres volt-e a csere, vagy ha nem akkor mi a probléma</w:t>
      </w:r>
    </w:p>
    <w:p w:rsidR="00B77CF3" w:rsidRPr="00310822" w:rsidRDefault="00B77CF3" w:rsidP="00F359EB">
      <w:pPr>
        <w:pStyle w:val="Cmsor4"/>
      </w:pPr>
      <w:bookmarkStart w:id="43" w:name="_Toc196901166"/>
      <w:r w:rsidRPr="00310822">
        <w:lastRenderedPageBreak/>
        <w:t>Kivett könyv lejárati dátumának meghosszabbítása:</w:t>
      </w:r>
      <w:bookmarkEnd w:id="43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Paraméterek: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Book_id: a könyv egyedi azonosítója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Action=”extend”: megadja, hogy mit kell tenni, jelen esetben meghosszabbít</w:t>
      </w:r>
      <w:r w:rsidRPr="00310822">
        <w:rPr>
          <w:rFonts w:ascii="Times New Roman" w:hAnsi="Times New Roman" w:cs="Times New Roman"/>
          <w:sz w:val="24"/>
          <w:szCs w:val="24"/>
        </w:rPr>
        <w:t>a</w:t>
      </w:r>
      <w:r w:rsidRPr="00310822">
        <w:rPr>
          <w:rFonts w:ascii="Times New Roman" w:hAnsi="Times New Roman" w:cs="Times New Roman"/>
          <w:sz w:val="24"/>
          <w:szCs w:val="24"/>
        </w:rPr>
        <w:t>ni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JSON ami “message” értéke megadja, hogy sikeres volt-e a hosszabbítás</w:t>
      </w:r>
    </w:p>
    <w:p w:rsidR="00B77CF3" w:rsidRPr="00310822" w:rsidRDefault="00B77CF3" w:rsidP="00F359EB">
      <w:pPr>
        <w:pStyle w:val="Cmsor4"/>
      </w:pPr>
      <w:bookmarkStart w:id="44" w:name="_Toc196901167"/>
      <w:r w:rsidRPr="00310822">
        <w:t>Felhasználó bejelentkezve van-e?:</w:t>
      </w:r>
      <w:bookmarkEnd w:id="44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Paraméterek: 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Action=”isLoggedIn”: megadja, hogy mit kell tenni, jelen esetben megmond</w:t>
      </w:r>
      <w:r w:rsidRPr="00310822">
        <w:rPr>
          <w:rFonts w:ascii="Times New Roman" w:hAnsi="Times New Roman" w:cs="Times New Roman"/>
          <w:sz w:val="24"/>
          <w:szCs w:val="24"/>
        </w:rPr>
        <w:t>a</w:t>
      </w:r>
      <w:r w:rsidRPr="00310822">
        <w:rPr>
          <w:rFonts w:ascii="Times New Roman" w:hAnsi="Times New Roman" w:cs="Times New Roman"/>
          <w:sz w:val="24"/>
          <w:szCs w:val="24"/>
        </w:rPr>
        <w:t>ni, hogy a felhasználó be van-e jelentkezve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Felhasználó egyedi azonosítója, vagy “”</w:t>
      </w:r>
    </w:p>
    <w:p w:rsidR="00B77CF3" w:rsidRPr="00310822" w:rsidRDefault="00B77CF3" w:rsidP="00F359EB">
      <w:pPr>
        <w:pStyle w:val="Cmsor4"/>
      </w:pPr>
      <w:bookmarkStart w:id="45" w:name="_Toc196901168"/>
      <w:r w:rsidRPr="00310822">
        <w:t>Kijelentkezés:</w:t>
      </w:r>
      <w:bookmarkEnd w:id="45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Paraméterek: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Action=”logout”: megadja, hogy mit kell tenni, jelen esetben kijelentkeztetni a felhasználót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Nincs</w:t>
      </w:r>
    </w:p>
    <w:p w:rsidR="00B77CF3" w:rsidRPr="00310822" w:rsidRDefault="00B77CF3" w:rsidP="00F359EB">
      <w:pPr>
        <w:pStyle w:val="Cmsor4"/>
      </w:pPr>
      <w:bookmarkStart w:id="46" w:name="_Toc196901169"/>
      <w:r w:rsidRPr="00310822">
        <w:t>“Elfelejtettem a jelszavam” link kérés:</w:t>
      </w:r>
      <w:bookmarkEnd w:id="46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Pareméterek: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Username: felhasználónév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Action=”resetPassword”: megadja, hogy mit kell tenni, jelen esetben “elfele</w:t>
      </w:r>
      <w:r w:rsidRPr="00310822">
        <w:rPr>
          <w:rFonts w:ascii="Times New Roman" w:hAnsi="Times New Roman" w:cs="Times New Roman"/>
          <w:sz w:val="24"/>
          <w:szCs w:val="24"/>
        </w:rPr>
        <w:t>j</w:t>
      </w:r>
      <w:r w:rsidRPr="00310822">
        <w:rPr>
          <w:rFonts w:ascii="Times New Roman" w:hAnsi="Times New Roman" w:cs="Times New Roman"/>
          <w:sz w:val="24"/>
          <w:szCs w:val="24"/>
        </w:rPr>
        <w:t>tettem a jelszavamat” funkcióhoz linket küldeni email-re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FB43AA">
      <w:pPr>
        <w:pStyle w:val="Listaszerbekezds"/>
        <w:numPr>
          <w:ilvl w:val="1"/>
          <w:numId w:val="10"/>
        </w:numPr>
        <w:spacing w:line="279" w:lineRule="auto"/>
        <w:jc w:val="both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JSON ami “status” értéke “invalid” ha nem található a felhasználó a megadott felhasználónévvel, vagy “failed_to_send_email”, ha nem sikerült valami miatt kiküldni az emailt, vagy “success” ilyenkor az “email” értéke a felhaszálóhoz kapcsolt email cím lesz, az első négy karakter kivételével az @-ig kicsillago</w:t>
      </w:r>
      <w:r w:rsidRPr="00310822">
        <w:rPr>
          <w:rFonts w:ascii="Times New Roman" w:hAnsi="Times New Roman" w:cs="Times New Roman"/>
          <w:sz w:val="24"/>
          <w:szCs w:val="24"/>
        </w:rPr>
        <w:t>z</w:t>
      </w:r>
      <w:r w:rsidRPr="00310822">
        <w:rPr>
          <w:rFonts w:ascii="Times New Roman" w:hAnsi="Times New Roman" w:cs="Times New Roman"/>
          <w:sz w:val="24"/>
          <w:szCs w:val="24"/>
        </w:rPr>
        <w:t>va (pl.: hort*******@gmail.com)</w:t>
      </w:r>
    </w:p>
    <w:p w:rsidR="00B77CF3" w:rsidRPr="00310822" w:rsidRDefault="00B77CF3" w:rsidP="00636B43">
      <w:pPr>
        <w:pStyle w:val="Cmsor4"/>
      </w:pPr>
      <w:bookmarkStart w:id="47" w:name="_Toc196901170"/>
      <w:r w:rsidRPr="00310822">
        <w:t>Könyv levétele kedvencek közül:</w:t>
      </w:r>
      <w:bookmarkEnd w:id="47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Paraméterek: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ISBN_id: a könyv isbn-jének az egyedi azonosítója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lastRenderedPageBreak/>
        <w:t>Action=”removeFromFavorites”” megadja, hogy mit kell tenni, jelen esetben törölni a megadott könyvet a kedvencek közül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Nincs</w:t>
      </w:r>
    </w:p>
    <w:p w:rsidR="00B77CF3" w:rsidRPr="00310822" w:rsidRDefault="00B77CF3" w:rsidP="00A36106">
      <w:pPr>
        <w:pStyle w:val="Cmsor4"/>
      </w:pPr>
      <w:bookmarkStart w:id="48" w:name="_Toc196901171"/>
      <w:r w:rsidRPr="00310822">
        <w:t>Könyv felvétele kedvencekbe:</w:t>
      </w:r>
      <w:bookmarkEnd w:id="48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Metódus: POST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Paraméterek: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ISBN_id: a könyv isbn-jének az egyedi azonosítója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Action=”addToFavorites” megadja, hogy mit kell tenni, jelen esetben törölni a megadott könyvet a kedvencek közül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Nincs</w:t>
      </w:r>
    </w:p>
    <w:p w:rsidR="00B77CF3" w:rsidRPr="00310822" w:rsidRDefault="00B77CF3" w:rsidP="00A36106">
      <w:pPr>
        <w:pStyle w:val="Cmsor4"/>
      </w:pPr>
      <w:bookmarkStart w:id="49" w:name="_Toc196901172"/>
      <w:r w:rsidRPr="00310822">
        <w:t>Jelszó módosítása az emaliben kapott linken keresztül (“elfelejtettem a jelszavamat” funkció):</w:t>
      </w:r>
      <w:bookmarkEnd w:id="49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Metódus: POST 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Paraméterek: 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Reset_token: a kapott linkben található token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Password: jelszó 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Visszatérési érték: 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JSON ami “status” értéke “success” ha sikeresen ki lett cserélve a jelszó, “failed” ha valamilyen hiba folytán nem sikerült, “expired” ha a link már nem érvényes </w:t>
      </w:r>
    </w:p>
    <w:p w:rsidR="00B77CF3" w:rsidRPr="00310822" w:rsidRDefault="00B77CF3" w:rsidP="00DC491A">
      <w:pPr>
        <w:pStyle w:val="Cmsor4"/>
      </w:pPr>
      <w:bookmarkStart w:id="50" w:name="_Toc196901173"/>
      <w:r w:rsidRPr="00310822">
        <w:t>Alkalmazott bejelentkeztetése:</w:t>
      </w:r>
      <w:bookmarkEnd w:id="50"/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Metódus: POST 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Paraméterek: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Username: felhasználónév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Passw: jelszó</w:t>
      </w:r>
    </w:p>
    <w:p w:rsidR="00B77CF3" w:rsidRPr="00310822" w:rsidRDefault="00B77CF3" w:rsidP="00E05383">
      <w:pPr>
        <w:pStyle w:val="Listaszerbekezds"/>
        <w:numPr>
          <w:ilvl w:val="0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Visszatérési érték:</w:t>
      </w:r>
    </w:p>
    <w:p w:rsidR="00B77CF3" w:rsidRPr="00310822" w:rsidRDefault="00B77CF3" w:rsidP="00E05383">
      <w:pPr>
        <w:pStyle w:val="Listaszerbekezds"/>
        <w:numPr>
          <w:ilvl w:val="1"/>
          <w:numId w:val="10"/>
        </w:numPr>
        <w:spacing w:line="279" w:lineRule="auto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JSON-ban visszaadja a “loginEmployee” sql eljárás értékét</w:t>
      </w:r>
    </w:p>
    <w:p w:rsidR="00346009" w:rsidRPr="00310822" w:rsidRDefault="00346009" w:rsidP="00346009">
      <w:pPr>
        <w:rPr>
          <w:b/>
          <w:bCs/>
        </w:rPr>
      </w:pPr>
      <w:r w:rsidRPr="00310822">
        <w:rPr>
          <w:b/>
          <w:bCs/>
        </w:rPr>
        <w:t>A maradék endpoint:</w:t>
      </w:r>
    </w:p>
    <w:p w:rsidR="00B77CF3" w:rsidRPr="00310822" w:rsidRDefault="00B77CF3" w:rsidP="00346009">
      <w:pPr>
        <w:ind w:firstLine="720"/>
        <w:jc w:val="both"/>
      </w:pPr>
      <w:r w:rsidRPr="00310822">
        <w:t>A további 48 endpoint</w:t>
      </w:r>
      <w:r w:rsidR="0005797D" w:rsidRPr="00310822">
        <w:t>-</w:t>
      </w:r>
      <w:r w:rsidRPr="00310822">
        <w:t>ot az asztali alkalmazás használja, a kommunikáció egyszerűs</w:t>
      </w:r>
      <w:r w:rsidRPr="00310822">
        <w:t>í</w:t>
      </w:r>
      <w:r w:rsidRPr="00310822">
        <w:t>tésének és egységesítésének érdekében ugyanazt a sémát követi az összes. Mindegyik POST metódus, és van egy “type” paramétere, ami meghatározza</w:t>
      </w:r>
      <w:r w:rsidR="00706559">
        <w:t>,</w:t>
      </w:r>
      <w:r w:rsidRPr="00310822">
        <w:t xml:space="preserve"> melyik SQL eljárást fogja me</w:t>
      </w:r>
      <w:r w:rsidRPr="00310822">
        <w:t>g</w:t>
      </w:r>
      <w:r w:rsidRPr="00310822">
        <w:t>hívni az API. Az endpoint többi paramétere az eljáráshoz szükséges paramétereket tartalma</w:t>
      </w:r>
      <w:r w:rsidRPr="00310822">
        <w:t>z</w:t>
      </w:r>
      <w:r w:rsidRPr="00310822">
        <w:t>za ugyanazzal a névvel, ahogy az eljárásban szerepel. A válaszként pedig az eljárás visszat</w:t>
      </w:r>
      <w:r w:rsidRPr="00310822">
        <w:t>é</w:t>
      </w:r>
      <w:r w:rsidRPr="00310822">
        <w:t>rési értékét küldi vissza JSON formátumban. Ahol nincs visszatérési értéke az eljárásnak</w:t>
      </w:r>
      <w:r w:rsidR="00500AE4">
        <w:t>,</w:t>
      </w:r>
      <w:r w:rsidRPr="00310822">
        <w:t xml:space="preserve"> ott nem küld vissza semmit. Az egyetlen kivétel az “addUser” “type” paraméterű endpointnál van, ott a fent e</w:t>
      </w:r>
      <w:r w:rsidR="00706559">
        <w:t>mlítettek mellet még egy jelszó</w:t>
      </w:r>
      <w:r w:rsidRPr="00310822">
        <w:t xml:space="preserve">változtatást is meghív az API. </w:t>
      </w:r>
    </w:p>
    <w:p w:rsidR="00B77CF3" w:rsidRPr="00310822" w:rsidRDefault="00B77CF3" w:rsidP="00346009">
      <w:pPr>
        <w:jc w:val="both"/>
      </w:pPr>
    </w:p>
    <w:p w:rsidR="005A34E5" w:rsidRPr="00310822" w:rsidRDefault="005A34E5">
      <w:pPr>
        <w:rPr>
          <w:b/>
          <w:sz w:val="28"/>
        </w:rPr>
      </w:pPr>
      <w:r w:rsidRPr="00310822">
        <w:br w:type="page"/>
      </w:r>
    </w:p>
    <w:p w:rsidR="00F654F6" w:rsidRPr="00310822" w:rsidRDefault="003C2896" w:rsidP="00836FEF">
      <w:pPr>
        <w:pStyle w:val="Cmsor2"/>
        <w:rPr>
          <w:sz w:val="30"/>
          <w:szCs w:val="30"/>
        </w:rPr>
      </w:pPr>
      <w:bookmarkStart w:id="51" w:name="_Toc196901174"/>
      <w:r w:rsidRPr="00310822">
        <w:rPr>
          <w:sz w:val="30"/>
          <w:szCs w:val="30"/>
        </w:rPr>
        <w:lastRenderedPageBreak/>
        <w:t>Adatbázis</w:t>
      </w:r>
      <w:bookmarkEnd w:id="51"/>
    </w:p>
    <w:p w:rsidR="003C2896" w:rsidRPr="00310822" w:rsidRDefault="003C2896" w:rsidP="003C2896">
      <w:r w:rsidRPr="00310822">
        <w:t>Adatok</w:t>
      </w:r>
    </w:p>
    <w:p w:rsidR="003C2896" w:rsidRPr="00310822" w:rsidRDefault="003C2896" w:rsidP="003C2896">
      <w:pPr>
        <w:rPr>
          <w:b/>
        </w:rPr>
      </w:pPr>
      <w:r w:rsidRPr="00310822">
        <w:t xml:space="preserve">Adatbázis szerver: </w:t>
      </w:r>
      <w:r w:rsidRPr="00310822">
        <w:rPr>
          <w:b/>
        </w:rPr>
        <w:t>MYSQL</w:t>
      </w:r>
    </w:p>
    <w:p w:rsidR="003C2896" w:rsidRPr="00310822" w:rsidRDefault="003C2896" w:rsidP="003C2896">
      <w:pPr>
        <w:rPr>
          <w:b/>
        </w:rPr>
      </w:pPr>
      <w:r w:rsidRPr="00310822">
        <w:t>Adatbázis neve</w:t>
      </w:r>
      <w:r w:rsidRPr="00310822">
        <w:rPr>
          <w:b/>
        </w:rPr>
        <w:t>: konyvtar</w:t>
      </w:r>
    </w:p>
    <w:p w:rsidR="003C2896" w:rsidRPr="00310822" w:rsidRDefault="003C2896" w:rsidP="003C2896">
      <w:pPr>
        <w:rPr>
          <w:b/>
        </w:rPr>
      </w:pPr>
      <w:r w:rsidRPr="00310822">
        <w:t xml:space="preserve">Adatbázis illesztés: </w:t>
      </w:r>
      <w:r w:rsidRPr="00310822">
        <w:rPr>
          <w:b/>
        </w:rPr>
        <w:t>utf8_hungarian_ci</w:t>
      </w:r>
    </w:p>
    <w:p w:rsidR="003C2896" w:rsidRPr="00310822" w:rsidRDefault="003C2896" w:rsidP="003C2896">
      <w:pPr>
        <w:rPr>
          <w:b/>
        </w:rPr>
      </w:pPr>
      <w:r w:rsidRPr="00310822">
        <w:t>Adatbázis motor</w:t>
      </w:r>
      <w:r w:rsidRPr="00310822">
        <w:rPr>
          <w:b/>
        </w:rPr>
        <w:t>: InnoDb</w:t>
      </w:r>
    </w:p>
    <w:p w:rsidR="003C2896" w:rsidRPr="00310822" w:rsidRDefault="004A2AE6" w:rsidP="003C2896">
      <w:r>
        <w:rPr>
          <w:noProof/>
        </w:rPr>
        <w:pict>
          <v:shape id="_x0000_s1031" type="#_x0000_t202" style="position:absolute;margin-left:3663.2pt;margin-top:26.25pt;width:452pt;height:48.75pt;z-index:251650048;visibility:visible;mso-wrap-distance-top:3.6pt;mso-wrap-distance-bottom:3.6pt;mso-position-horizontal:righ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">
            <v:textbox style="mso-next-textbox:#_x0000_s1031">
              <w:txbxContent>
                <w:p w:rsidR="00706559" w:rsidRPr="000A6D10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0A6D10">
                    <w:rPr>
                      <w:rFonts w:ascii="Cascadia Code ExtraLight" w:hAnsi="Cascadia Code ExtraLight"/>
                    </w:rPr>
                    <w:t>CREATE DATABASE IF NOT EXISTS konyvtar CHARACTER SET utf8 COLLATE utf8_hungarian_ci;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Adatbázis létrehozó parancs: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3C2896">
      <w:pPr>
        <w:sectPr w:rsidR="003C2896" w:rsidRPr="00310822" w:rsidSect="00100169">
          <w:headerReference w:type="default" r:id="rId13"/>
          <w:footerReference w:type="default" r:id="rId14"/>
          <w:footerReference w:type="first" r:id="rId15"/>
          <w:type w:val="continuous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:rsidR="0005797D" w:rsidRPr="00310822" w:rsidRDefault="003C2896" w:rsidP="0005797D">
      <w:pPr>
        <w:pStyle w:val="Cmsor3"/>
        <w:rPr>
          <w:sz w:val="28"/>
          <w:szCs w:val="28"/>
        </w:rPr>
        <w:sectPr w:rsidR="0005797D" w:rsidRPr="00310822" w:rsidSect="009D3496"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bookmarkStart w:id="52" w:name="_Toc196901175"/>
      <w:r w:rsidRPr="00310822">
        <w:rPr>
          <w:noProof/>
          <w:sz w:val="28"/>
          <w:szCs w:val="28"/>
          <w:lang w:bidi="ar-SA"/>
        </w:rPr>
        <w:lastRenderedPageBreak/>
        <w:drawing>
          <wp:anchor distT="0" distB="0" distL="114300" distR="114300" simplePos="0" relativeHeight="251651584" behindDoc="1" locked="0" layoutInCell="1" allowOverlap="1">
            <wp:simplePos x="0" y="0"/>
            <wp:positionH relativeFrom="margin">
              <wp:posOffset>-2298700</wp:posOffset>
            </wp:positionH>
            <wp:positionV relativeFrom="paragraph">
              <wp:posOffset>1900555</wp:posOffset>
            </wp:positionV>
            <wp:extent cx="8195945" cy="5193665"/>
            <wp:effectExtent l="0" t="1524000" r="0" b="1511935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95945" cy="5193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5797D" w:rsidRPr="00310822">
        <w:rPr>
          <w:sz w:val="28"/>
          <w:szCs w:val="28"/>
        </w:rPr>
        <w:t>Adatbázis leírás</w:t>
      </w:r>
      <w:bookmarkEnd w:id="52"/>
    </w:p>
    <w:p w:rsidR="003C2896" w:rsidRPr="00310822" w:rsidRDefault="003C2896" w:rsidP="008B3F2B">
      <w:pPr>
        <w:pStyle w:val="Cmsor3"/>
        <w:rPr>
          <w:sz w:val="28"/>
          <w:szCs w:val="28"/>
        </w:rPr>
      </w:pPr>
      <w:bookmarkStart w:id="53" w:name="_Toc196901176"/>
      <w:r w:rsidRPr="00310822">
        <w:rPr>
          <w:sz w:val="28"/>
          <w:szCs w:val="28"/>
        </w:rPr>
        <w:lastRenderedPageBreak/>
        <w:t>Táblák</w:t>
      </w:r>
      <w:r w:rsidR="0005797D" w:rsidRPr="00310822">
        <w:rPr>
          <w:sz w:val="28"/>
          <w:szCs w:val="28"/>
        </w:rPr>
        <w:t xml:space="preserve"> Leírása</w:t>
      </w:r>
      <w:bookmarkEnd w:id="53"/>
    </w:p>
    <w:p w:rsidR="003C2896" w:rsidRPr="00310822" w:rsidRDefault="003C2896" w:rsidP="008B3F2B">
      <w:pPr>
        <w:pStyle w:val="Cmsor4"/>
      </w:pPr>
      <w:bookmarkStart w:id="54" w:name="_Toc196901177"/>
      <w:r w:rsidRPr="00310822">
        <w:t>A „book” tábla</w:t>
      </w:r>
      <w:bookmarkEnd w:id="54"/>
    </w:p>
    <w:p w:rsidR="003C2896" w:rsidRPr="00310822" w:rsidRDefault="003C2896" w:rsidP="003C2896">
      <w:pPr>
        <w:jc w:val="both"/>
      </w:pPr>
      <w:r w:rsidRPr="00310822">
        <w:t>A „book” tábla tárolja az egyes könyv típusok fontos adatait, amik elsősorban a we</w:t>
      </w:r>
      <w:r w:rsidRPr="00310822">
        <w:t>b</w:t>
      </w:r>
      <w:r w:rsidRPr="00310822">
        <w:t>oldalon fognak megjelenni, az egyik legfontosabb és leggyakrabban használt tábla</w:t>
      </w:r>
    </w:p>
    <w:p w:rsidR="003C2896" w:rsidRPr="00310822" w:rsidRDefault="003C2896" w:rsidP="00B352CA">
      <w:pPr>
        <w:rPr>
          <w:b/>
          <w:bCs/>
        </w:rPr>
      </w:pPr>
      <w:r w:rsidRPr="00310822">
        <w:rPr>
          <w:b/>
          <w:bCs/>
        </w:rPr>
        <w:t>Szerkezet</w:t>
      </w:r>
    </w:p>
    <w:tbl>
      <w:tblPr>
        <w:tblStyle w:val="Rcsostblzat"/>
        <w:tblW w:w="0" w:type="auto"/>
        <w:tblLook w:val="04A0"/>
      </w:tblPr>
      <w:tblGrid>
        <w:gridCol w:w="1726"/>
        <w:gridCol w:w="1521"/>
        <w:gridCol w:w="3552"/>
        <w:gridCol w:w="1694"/>
      </w:tblGrid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A könyvtípus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ISBN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2007.01.01-ig megjelent kön</w:t>
            </w:r>
            <w:r w:rsidRPr="00310822">
              <w:t>y</w:t>
            </w:r>
            <w:r w:rsidRPr="00310822">
              <w:t>veknél 11 karakter utána 13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title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A könyv címe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publisher_id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A könyv kiadójának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release_date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DATE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A könyv megjelenési dátuma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lang_id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A könyv nyelvének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description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TEXT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A könyv rövid leírása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726" w:type="dxa"/>
            <w:vAlign w:val="center"/>
          </w:tcPr>
          <w:p w:rsidR="003C2896" w:rsidRPr="00310822" w:rsidRDefault="003C2896" w:rsidP="00346009">
            <w:r w:rsidRPr="00310822">
              <w:t>picture_base64</w:t>
            </w:r>
          </w:p>
        </w:tc>
        <w:tc>
          <w:tcPr>
            <w:tcW w:w="152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TEXT</w:t>
            </w:r>
          </w:p>
        </w:tc>
        <w:tc>
          <w:tcPr>
            <w:tcW w:w="3552" w:type="dxa"/>
            <w:vAlign w:val="center"/>
          </w:tcPr>
          <w:p w:rsidR="003C2896" w:rsidRPr="00310822" w:rsidRDefault="003C2896" w:rsidP="00346009">
            <w:r w:rsidRPr="00310822">
              <w:t>HTML által felismert base64 fo</w:t>
            </w:r>
            <w:r w:rsidRPr="00310822">
              <w:t>r</w:t>
            </w:r>
            <w:r w:rsidRPr="00310822">
              <w:t>mátumban vannak a képek tárolva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3C2896" w:rsidP="003C2896">
      <w:pPr>
        <w:spacing w:before="120"/>
      </w:pPr>
      <w:r w:rsidRPr="00310822">
        <w:t>SQL parancs</w:t>
      </w:r>
    </w:p>
    <w:p w:rsidR="003C2896" w:rsidRPr="00310822" w:rsidRDefault="004A2AE6" w:rsidP="003C2896">
      <w:r>
        <w:pict>
          <v:shape id="_x0000_s1049" type="#_x0000_t202" style="width:423.3pt;height:195pt;visibility:visible;mso-wrap-distance-top:3.6pt;mso-wrap-distance-bottom:3.6pt;mso-position-horizontal-relative:char;mso-position-vertical-relative:line;mso-width-relative:margin;mso-height-relative:margin">
            <v:textbox style="mso-next-textbox:#_x0000_s1049">
              <w:txbxContent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book(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ISBN_id INT AUTO_INCREMENT PRIMARY KEY,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ISBN VARCHAR(13),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titleVARCHAR(255),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publisher_id INT,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release_date DATE,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lang_id INT,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description TEXT,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picture_base64 TEXT,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KEY(lang_id) REFERENCES languages(lang_id),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KEY(publisher_id) REFERENCES publishers(publisher_id)</w:t>
                  </w:r>
                </w:p>
                <w:p w:rsidR="00706559" w:rsidRPr="00F2755B" w:rsidRDefault="00706559" w:rsidP="0005797D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none" anchorx="margin"/>
            <w10:anchorlock/>
          </v:shape>
        </w:pic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27581F">
      <w:pPr>
        <w:pStyle w:val="Cmsor4"/>
      </w:pPr>
      <w:bookmarkStart w:id="55" w:name="_Toc196901178"/>
      <w:r w:rsidRPr="00310822">
        <w:lastRenderedPageBreak/>
        <w:t>A „languages” tábla</w:t>
      </w:r>
      <w:bookmarkEnd w:id="55"/>
    </w:p>
    <w:p w:rsidR="003C2896" w:rsidRPr="00310822" w:rsidRDefault="003C2896" w:rsidP="003C2896">
      <w:r w:rsidRPr="00310822">
        <w:t>A „languages” tábla tárolja a könyvek nyelveit</w:t>
      </w:r>
      <w:r w:rsidR="00D72FEF" w:rsidRPr="00310822">
        <w:t>.</w:t>
      </w:r>
    </w:p>
    <w:p w:rsidR="003C2896" w:rsidRPr="00310822" w:rsidRDefault="003C2896" w:rsidP="003C2896"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555"/>
        <w:gridCol w:w="1701"/>
        <w:gridCol w:w="3543"/>
        <w:gridCol w:w="1694"/>
      </w:tblGrid>
      <w:tr w:rsidR="003C2896" w:rsidRPr="00310822" w:rsidTr="00346009">
        <w:tc>
          <w:tcPr>
            <w:tcW w:w="155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70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555" w:type="dxa"/>
            <w:vAlign w:val="center"/>
          </w:tcPr>
          <w:p w:rsidR="003C2896" w:rsidRPr="00310822" w:rsidRDefault="003C2896" w:rsidP="00346009">
            <w:r w:rsidRPr="00310822">
              <w:t>lang_id</w:t>
            </w:r>
          </w:p>
        </w:tc>
        <w:tc>
          <w:tcPr>
            <w:tcW w:w="170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könyv nyelvének egyedi azon</w:t>
            </w:r>
            <w:r w:rsidRPr="00310822">
              <w:t>o</w:t>
            </w:r>
            <w:r w:rsidRPr="00310822">
              <w:t>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555" w:type="dxa"/>
            <w:vAlign w:val="center"/>
          </w:tcPr>
          <w:p w:rsidR="003C2896" w:rsidRPr="00310822" w:rsidRDefault="003C2896" w:rsidP="00346009">
            <w:r w:rsidRPr="00310822">
              <w:t>lang</w:t>
            </w:r>
          </w:p>
        </w:tc>
        <w:tc>
          <w:tcPr>
            <w:tcW w:w="170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könyv nyelve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3" o:spid="_x0000_s1033" type="#_x0000_t202" style="position:absolute;margin-left:3404.9pt;margin-top:25.5pt;width:423.3pt;height:66.75pt;z-index:251651072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">
            <v:textbox style="mso-next-textbox:#Szövegdoboz 3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languages(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lang_id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langVARCHAR(255)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5B2A63">
      <w:pPr>
        <w:pStyle w:val="Cmsor4"/>
      </w:pPr>
      <w:bookmarkStart w:id="56" w:name="_Toc196901179"/>
      <w:r w:rsidRPr="00310822">
        <w:t>A „publishers” tábla</w:t>
      </w:r>
      <w:bookmarkEnd w:id="56"/>
    </w:p>
    <w:p w:rsidR="003C2896" w:rsidRPr="00310822" w:rsidRDefault="003C2896" w:rsidP="003C2896">
      <w:pPr>
        <w:spacing w:before="120"/>
        <w:jc w:val="both"/>
      </w:pPr>
      <w:r w:rsidRPr="00310822">
        <w:t>A „publishers” tábla a könyvekhez tartozó kiadók adatait tárolja, elsősorban a külö</w:t>
      </w:r>
      <w:r w:rsidRPr="00310822">
        <w:t>n</w:t>
      </w:r>
      <w:r w:rsidRPr="00310822">
        <w:t>féle elérhetőségeket</w:t>
      </w:r>
      <w:r w:rsidR="00815AF8" w:rsidRPr="00310822">
        <w:t>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53"/>
        <w:gridCol w:w="1603"/>
        <w:gridCol w:w="3543"/>
        <w:gridCol w:w="1694"/>
      </w:tblGrid>
      <w:tr w:rsidR="003C2896" w:rsidRPr="00310822" w:rsidTr="00346009">
        <w:tc>
          <w:tcPr>
            <w:tcW w:w="165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60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53" w:type="dxa"/>
            <w:vAlign w:val="center"/>
          </w:tcPr>
          <w:p w:rsidR="003C2896" w:rsidRPr="00310822" w:rsidRDefault="003C2896" w:rsidP="00346009">
            <w:r w:rsidRPr="00310822">
              <w:t>publisher_id</w:t>
            </w:r>
          </w:p>
        </w:tc>
        <w:tc>
          <w:tcPr>
            <w:tcW w:w="160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kiadó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653" w:type="dxa"/>
            <w:vAlign w:val="center"/>
          </w:tcPr>
          <w:p w:rsidR="003C2896" w:rsidRPr="00310822" w:rsidRDefault="003C2896" w:rsidP="00346009">
            <w:r w:rsidRPr="00310822">
              <w:t>name</w:t>
            </w:r>
          </w:p>
        </w:tc>
        <w:tc>
          <w:tcPr>
            <w:tcW w:w="160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kiadó neve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53" w:type="dxa"/>
            <w:vAlign w:val="center"/>
          </w:tcPr>
          <w:p w:rsidR="003C2896" w:rsidRPr="00310822" w:rsidRDefault="003C2896" w:rsidP="00346009">
            <w:r w:rsidRPr="00310822">
              <w:t>phone</w:t>
            </w:r>
          </w:p>
        </w:tc>
        <w:tc>
          <w:tcPr>
            <w:tcW w:w="160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kiadó telefonszáma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53" w:type="dxa"/>
            <w:vAlign w:val="center"/>
          </w:tcPr>
          <w:p w:rsidR="003C2896" w:rsidRPr="00310822" w:rsidRDefault="003C2896" w:rsidP="00346009">
            <w:r w:rsidRPr="00310822">
              <w:t>email</w:t>
            </w:r>
          </w:p>
        </w:tc>
        <w:tc>
          <w:tcPr>
            <w:tcW w:w="160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kiadó e-mail elérhetősége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53" w:type="dxa"/>
            <w:vAlign w:val="center"/>
          </w:tcPr>
          <w:p w:rsidR="003C2896" w:rsidRPr="00310822" w:rsidRDefault="003C2896" w:rsidP="00346009">
            <w:r w:rsidRPr="00310822">
              <w:t>webpage</w:t>
            </w:r>
          </w:p>
        </w:tc>
        <w:tc>
          <w:tcPr>
            <w:tcW w:w="160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kiadó weboldalálnak címe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4" o:spid="_x0000_s1034" type="#_x0000_t202" style="position:absolute;margin-left:3410.75pt;margin-top:31.9pt;width:423.95pt;height:108.75pt;z-index:251652096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">
            <v:textbox style="mso-next-textbox:#Szövegdoboz 4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publishers(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publisher_id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nameVARCHAR(255),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phoneVARCHAR(255),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email VARCHAR(255),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webpageVARCHAR(255)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7C1278">
      <w:pPr>
        <w:pStyle w:val="Cmsor4"/>
      </w:pPr>
      <w:bookmarkStart w:id="57" w:name="_Toc196901180"/>
      <w:r w:rsidRPr="00310822">
        <w:lastRenderedPageBreak/>
        <w:t>A „genres” tábla</w:t>
      </w:r>
      <w:bookmarkEnd w:id="57"/>
    </w:p>
    <w:p w:rsidR="003C2896" w:rsidRPr="00310822" w:rsidRDefault="003C2896" w:rsidP="003C2896">
      <w:pPr>
        <w:spacing w:before="120"/>
      </w:pPr>
      <w:r w:rsidRPr="00310822">
        <w:t>A „genres” tábla a könyvekhez tartozó kategóriákat tartalmazza</w:t>
      </w:r>
      <w:r w:rsidR="00C95FA6" w:rsidRPr="00310822">
        <w:t>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729"/>
        <w:gridCol w:w="1527"/>
        <w:gridCol w:w="3543"/>
        <w:gridCol w:w="1694"/>
      </w:tblGrid>
      <w:tr w:rsidR="003C2896" w:rsidRPr="00310822" w:rsidTr="00346009">
        <w:tc>
          <w:tcPr>
            <w:tcW w:w="172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527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729" w:type="dxa"/>
            <w:vAlign w:val="center"/>
          </w:tcPr>
          <w:p w:rsidR="003C2896" w:rsidRPr="00310822" w:rsidRDefault="003C2896" w:rsidP="00346009">
            <w:r w:rsidRPr="00310822">
              <w:t>genre_id</w:t>
            </w:r>
          </w:p>
        </w:tc>
        <w:tc>
          <w:tcPr>
            <w:tcW w:w="1527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kategória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729" w:type="dxa"/>
            <w:vAlign w:val="center"/>
          </w:tcPr>
          <w:p w:rsidR="003C2896" w:rsidRPr="00310822" w:rsidRDefault="003C2896" w:rsidP="00346009">
            <w:r w:rsidRPr="00310822">
              <w:t>genre</w:t>
            </w:r>
          </w:p>
        </w:tc>
        <w:tc>
          <w:tcPr>
            <w:tcW w:w="1527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543" w:type="dxa"/>
            <w:vAlign w:val="center"/>
          </w:tcPr>
          <w:p w:rsidR="003C2896" w:rsidRPr="00310822" w:rsidRDefault="003C2896" w:rsidP="00346009">
            <w:r w:rsidRPr="00310822">
              <w:t>A kategória megnevezése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5" o:spid="_x0000_s1035" type="#_x0000_t202" style="position:absolute;margin-left:3404.9pt;margin-top:25.35pt;width:423.3pt;height:64.5pt;z-index:251653120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">
            <v:textbox style="mso-next-textbox:#Szövegdoboz 5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genres(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genre_id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genreVARCHAR(255)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 xml:space="preserve"> SQL parancs</w:t>
      </w:r>
    </w:p>
    <w:p w:rsidR="003C2896" w:rsidRPr="00310822" w:rsidRDefault="003C2896" w:rsidP="00CF21D3">
      <w:pPr>
        <w:pStyle w:val="Cmsor4"/>
      </w:pPr>
      <w:bookmarkStart w:id="58" w:name="_Toc196901181"/>
      <w:r w:rsidRPr="00310822">
        <w:t>A „books_genres_conn” tábla</w:t>
      </w:r>
      <w:bookmarkEnd w:id="58"/>
    </w:p>
    <w:p w:rsidR="003C2896" w:rsidRPr="00310822" w:rsidRDefault="003C2896" w:rsidP="003C2896">
      <w:pPr>
        <w:spacing w:before="120"/>
        <w:jc w:val="both"/>
      </w:pPr>
      <w:r w:rsidRPr="00310822">
        <w:t>A „books_genres_conn” egy több-több kapcsolatú kapcsolótábla, ami a könyveket kapcsolja össze a hozzá tartozó kategóriákkal</w:t>
      </w:r>
      <w:r w:rsidR="006A2AC8" w:rsidRPr="00310822">
        <w:t>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742"/>
        <w:gridCol w:w="1465"/>
        <w:gridCol w:w="3592"/>
        <w:gridCol w:w="1694"/>
      </w:tblGrid>
      <w:tr w:rsidR="003C2896" w:rsidRPr="00310822" w:rsidTr="00346009">
        <w:tc>
          <w:tcPr>
            <w:tcW w:w="174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6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59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742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46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92" w:type="dxa"/>
            <w:vAlign w:val="center"/>
          </w:tcPr>
          <w:p w:rsidR="003C2896" w:rsidRPr="00310822" w:rsidRDefault="003C2896" w:rsidP="00346009">
            <w:r w:rsidRPr="00310822">
              <w:t>Könyv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742" w:type="dxa"/>
            <w:vAlign w:val="center"/>
          </w:tcPr>
          <w:p w:rsidR="003C2896" w:rsidRPr="00310822" w:rsidRDefault="003C2896" w:rsidP="00346009">
            <w:r w:rsidRPr="00310822">
              <w:t>genre_id</w:t>
            </w:r>
          </w:p>
        </w:tc>
        <w:tc>
          <w:tcPr>
            <w:tcW w:w="146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592" w:type="dxa"/>
            <w:vAlign w:val="center"/>
          </w:tcPr>
          <w:p w:rsidR="003C2896" w:rsidRPr="00310822" w:rsidRDefault="003C2896" w:rsidP="00346009">
            <w:r w:rsidRPr="00310822">
              <w:t>Kategória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6" o:spid="_x0000_s1036" type="#_x0000_t202" style="position:absolute;margin-left:3410.75pt;margin-top:28.9pt;width:423.95pt;height:96.75pt;z-index:251654144;visibility:visible;mso-wrap-distance-top:3.6pt;mso-wrap-distance-bottom:3.6pt;mso-position-horizontal:righ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">
            <v:textbox style="mso-next-textbox:#Szövegdoboz 6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books_genres_conn(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ISBN_id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genre_id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KEY(ISBN_id) REFERENCES book(ISBN_id),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KEY(genre_id) REFERENCES genres(genre_id)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CB0DF9">
      <w:pPr>
        <w:pStyle w:val="Cmsor4"/>
      </w:pPr>
      <w:bookmarkStart w:id="59" w:name="_Toc196901182"/>
      <w:r w:rsidRPr="00310822">
        <w:lastRenderedPageBreak/>
        <w:t>Az „authors” tábla</w:t>
      </w:r>
      <w:bookmarkEnd w:id="59"/>
    </w:p>
    <w:p w:rsidR="003C2896" w:rsidRPr="00310822" w:rsidRDefault="003C2896" w:rsidP="003C2896">
      <w:pPr>
        <w:spacing w:before="120"/>
      </w:pPr>
      <w:r w:rsidRPr="00310822">
        <w:t>Az „authors” tábla a könyvekhez tartozó szerzőket tartalmazza</w:t>
      </w:r>
      <w:r w:rsidR="000469CE" w:rsidRPr="00310822">
        <w:t>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685"/>
        <w:gridCol w:w="1694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author_id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szerző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author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szerző neve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7" o:spid="_x0000_s1037" type="#_x0000_t202" style="position:absolute;margin-left:0;margin-top:29.3pt;width:423.95pt;height:68.25pt;z-index:251655168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">
            <v:textbox style="mso-next-textbox:#Szövegdoboz 7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authors(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author_id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authorVARCHAR(255)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CB0DF9">
      <w:pPr>
        <w:pStyle w:val="Cmsor4"/>
      </w:pPr>
      <w:bookmarkStart w:id="60" w:name="_Toc196901183"/>
      <w:r w:rsidRPr="00310822">
        <w:t>A „books_authors_conn” tábla</w:t>
      </w:r>
      <w:bookmarkEnd w:id="60"/>
    </w:p>
    <w:p w:rsidR="003C2896" w:rsidRPr="00310822" w:rsidRDefault="003C2896" w:rsidP="003C2896">
      <w:pPr>
        <w:spacing w:before="120"/>
        <w:jc w:val="both"/>
      </w:pPr>
      <w:r w:rsidRPr="00310822">
        <w:t>A „books_authors_conn” egy több-több kapcsolatú kapcsolótábla, ami a könyvtípus</w:t>
      </w:r>
      <w:r w:rsidRPr="00310822">
        <w:t>o</w:t>
      </w:r>
      <w:r w:rsidRPr="00310822">
        <w:t>kat a hozzá tartozó szerzőkkel kapcsolja össze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685"/>
        <w:gridCol w:w="1694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könyv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author_id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szerző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8" o:spid="_x0000_s1038" type="#_x0000_t202" style="position:absolute;margin-left:0;margin-top:33.35pt;width:423.95pt;height:94.5pt;z-index:251656192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">
            <v:textbox style="mso-next-textbox:#Szövegdoboz 8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books_authors_conn(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ISBN_id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author_id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KEY(ISBN_id) REFERENCES book(ISBN_id),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KEY(author_id) REFERENCES authors(author_id)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5527D9">
      <w:pPr>
        <w:pStyle w:val="Cmsor4"/>
      </w:pPr>
      <w:bookmarkStart w:id="61" w:name="_Toc196901184"/>
      <w:r w:rsidRPr="00310822">
        <w:lastRenderedPageBreak/>
        <w:t>Az „inventory” tábla</w:t>
      </w:r>
      <w:bookmarkEnd w:id="61"/>
    </w:p>
    <w:p w:rsidR="003C2896" w:rsidRPr="00310822" w:rsidRDefault="003C2896" w:rsidP="003C2896">
      <w:pPr>
        <w:spacing w:before="120"/>
        <w:jc w:val="both"/>
      </w:pPr>
      <w:r w:rsidRPr="00310822">
        <w:t>Az „inventory” tábla az adott könyvtípushoz tartozó tényl</w:t>
      </w:r>
      <w:r w:rsidR="00500AE4">
        <w:t>eges könyveket tárolja egy-több</w:t>
      </w:r>
      <w:r w:rsidRPr="00310822">
        <w:t>kapcsolatú kapcsolótábla</w:t>
      </w:r>
      <w:r w:rsidR="00E8294C" w:rsidRPr="00310822">
        <w:t>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685"/>
        <w:gridCol w:w="1694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könyvtípus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book_id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könyv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available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BOOLEAN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Elérhetőségi flag. Ha hamis, a könyv nem elérhető, le lett selejte</w:t>
            </w:r>
            <w:r w:rsidRPr="00310822">
              <w:t>z</w:t>
            </w:r>
            <w:r w:rsidRPr="00310822">
              <w:t>ve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10" o:spid="_x0000_s1039" type="#_x0000_t202" style="position:absolute;margin-left:0;margin-top:33.05pt;width:423.95pt;height:94.5pt;z-index:251658240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">
            <v:textbox style="mso-next-textbox:#Szövegdoboz 10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inventory(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ISBN_id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book_id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available BOOLEAN,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KEY(ISBN_id) REFERENCES book(ISBN_id)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5527D9">
      <w:pPr>
        <w:pStyle w:val="Cmsor4"/>
      </w:pPr>
      <w:bookmarkStart w:id="62" w:name="_Toc196901185"/>
      <w:r w:rsidRPr="00310822">
        <w:lastRenderedPageBreak/>
        <w:t>A „users” tábla</w:t>
      </w:r>
      <w:bookmarkEnd w:id="62"/>
    </w:p>
    <w:p w:rsidR="003C2896" w:rsidRPr="00310822" w:rsidRDefault="003C2896" w:rsidP="003C2896">
      <w:pPr>
        <w:spacing w:before="120"/>
        <w:jc w:val="both"/>
      </w:pPr>
      <w:r w:rsidRPr="00310822">
        <w:t>A „users” tábla tárolja az olvasók/felhasználók összes személyes adatát. Szintén egy gyakran használt tábla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2389"/>
        <w:gridCol w:w="1509"/>
        <w:gridCol w:w="2945"/>
        <w:gridCol w:w="1686"/>
      </w:tblGrid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Felhasználó egyedi azonos</w:t>
            </w:r>
            <w:r w:rsidRPr="00310822">
              <w:t>í</w:t>
            </w:r>
            <w:r w:rsidRPr="00310822">
              <w:t>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surname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Vezetékné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firstname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Keresztnév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username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Felhasználónév, automat</w:t>
            </w:r>
            <w:r w:rsidRPr="00310822">
              <w:t>i</w:t>
            </w:r>
            <w:r w:rsidRPr="00310822">
              <w:t>kusan generált (vezeték- és keresztév első két betűje + 3 random generált szám)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birth_date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DATE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Születési dátum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membership_end_date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DATE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A felhasználó tagságának lejárati dátuma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email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Felhasználó e-mail címe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phone_number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Felhasználó telefonszáma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password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Felhasználó jelszava, a MYSQL PASSWORD n</w:t>
            </w:r>
            <w:r w:rsidRPr="00310822">
              <w:t>e</w:t>
            </w:r>
            <w:r w:rsidRPr="00310822">
              <w:t>vű függvényével lett titk</w:t>
            </w:r>
            <w:r w:rsidRPr="00310822">
              <w:t>o</w:t>
            </w:r>
            <w:r w:rsidRPr="00310822">
              <w:t>sítva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birth_place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Születési hely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address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Jelenlegi lakcíme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mother_maiden_name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Anyja lánykori neve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1" w:type="dxa"/>
            <w:vAlign w:val="center"/>
          </w:tcPr>
          <w:p w:rsidR="003C2896" w:rsidRPr="00310822" w:rsidRDefault="003C2896" w:rsidP="00346009">
            <w:r w:rsidRPr="00310822">
              <w:t>active</w:t>
            </w:r>
          </w:p>
        </w:tc>
        <w:tc>
          <w:tcPr>
            <w:tcW w:w="151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BOOLEAN</w:t>
            </w:r>
          </w:p>
        </w:tc>
        <w:tc>
          <w:tcPr>
            <w:tcW w:w="2976" w:type="dxa"/>
            <w:vAlign w:val="center"/>
          </w:tcPr>
          <w:p w:rsidR="003C2896" w:rsidRPr="00310822" w:rsidRDefault="003C2896" w:rsidP="00346009">
            <w:r w:rsidRPr="00310822">
              <w:t>Deaktivált felhasználók úgy viselkednek mintha törölve lett volna a fiók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lastRenderedPageBreak/>
        <w:pict>
          <v:shape id="Szövegdoboz 12" o:spid="_x0000_s1040" type="#_x0000_t202" style="position:absolute;margin-left:3416.15pt;margin-top:21.25pt;width:424.55pt;height:302.7pt;z-index:251660288;visibility:visible;mso-wrap-distance-top:3.6pt;mso-wrap-distance-bottom:3.6pt;mso-position-horizontal:right;mso-position-horizontal-relative:margin;mso-position-vertic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">
            <v:textbox style="mso-next-textbox:#Szövegdoboz 12">
              <w:txbxContent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CREATE TABLE IF NOT EXISTS users (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user_id INT AUTO_INCREMENT PRIMARY KEY,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surnameVARCHAR(255),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first_nameVARCHAR(255),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usernameVARCHAR(7),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birth_date DATE,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membership_end_date DATE,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 xml:space="preserve">    email 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phone_numberVARCHAR(255),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passwordVARCHAR(255),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birth_placeVARCHAR(255),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addressVARCHAR(255),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mother_maiden_nameVARCHAR(255),</w:t>
                  </w:r>
                </w:p>
                <w:p w:rsidR="00706559" w:rsidRPr="0060045D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 xml:space="preserve">    active BOOLEAN</w:t>
                  </w:r>
                </w:p>
                <w:p w:rsidR="00706559" w:rsidRPr="000A6D10" w:rsidRDefault="00706559" w:rsidP="003C2896">
                  <w:pPr>
                    <w:spacing w:after="120"/>
                    <w:rPr>
                      <w:rFonts w:ascii="Cascadia Code ExtraLight" w:hAnsi="Cascadia Code ExtraLight"/>
                    </w:rPr>
                  </w:pPr>
                  <w:r w:rsidRPr="0060045D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 anchory="margin"/>
          </v:shape>
        </w:pict>
      </w:r>
      <w:r w:rsidR="003C2896" w:rsidRPr="00310822">
        <w:t>SQL parancs</w:t>
      </w:r>
    </w:p>
    <w:p w:rsidR="003C2896" w:rsidRPr="00310822" w:rsidRDefault="003C2896" w:rsidP="00CB09F6">
      <w:pPr>
        <w:pStyle w:val="Cmsor4"/>
      </w:pPr>
      <w:bookmarkStart w:id="63" w:name="_Toc196901186"/>
      <w:r w:rsidRPr="00310822">
        <w:t>A „reservation” tábla</w:t>
      </w:r>
      <w:bookmarkEnd w:id="63"/>
    </w:p>
    <w:p w:rsidR="003C2896" w:rsidRPr="00310822" w:rsidRDefault="003C2896" w:rsidP="003C2896">
      <w:pPr>
        <w:spacing w:before="120"/>
        <w:jc w:val="both"/>
      </w:pPr>
      <w:r w:rsidRPr="00310822">
        <w:t>A „reservation” tábla tárolja az aktuális előjegyzéseket, több-több kapcsolatú kapcs</w:t>
      </w:r>
      <w:r w:rsidRPr="00310822">
        <w:t>o</w:t>
      </w:r>
      <w:r w:rsidRPr="00310822">
        <w:t xml:space="preserve">lótáblában, néhány művelet könnyítése érdekeben kapott egy egyedi azonosítót is. 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685"/>
        <w:gridCol w:w="1694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reservation_id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Az előjegyzés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felhasználó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könyvtípus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9" o:spid="_x0000_s1041" type="#_x0000_t202" style="position:absolute;margin-left:0;margin-top:33.6pt;width:423.95pt;height:145.5pt;z-index:251657216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">
            <v:textbox style="mso-next-textbox:#Szövegdoboz 9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reservation(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reservation_id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ISBN_id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user_id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KEY(ISBN_id) REFERENCES book(ISBN_id),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KEY(user_id) REFERENCES users(user_id)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7B5631" w:rsidRPr="00310822" w:rsidRDefault="007B5631">
      <w:pPr>
        <w:rPr>
          <w:b/>
          <w:bCs/>
        </w:rPr>
      </w:pPr>
      <w:r w:rsidRPr="00310822">
        <w:br w:type="page"/>
      </w:r>
    </w:p>
    <w:p w:rsidR="003C2896" w:rsidRPr="00310822" w:rsidRDefault="003C2896" w:rsidP="00491545">
      <w:pPr>
        <w:pStyle w:val="Cmsor4"/>
      </w:pPr>
      <w:bookmarkStart w:id="64" w:name="_Toc196901187"/>
      <w:r w:rsidRPr="00310822">
        <w:lastRenderedPageBreak/>
        <w:t>A „shelf” tábla</w:t>
      </w:r>
      <w:bookmarkEnd w:id="64"/>
    </w:p>
    <w:p w:rsidR="003C2896" w:rsidRPr="00310822" w:rsidRDefault="003C2896" w:rsidP="003C2896">
      <w:pPr>
        <w:spacing w:before="120"/>
        <w:jc w:val="both"/>
      </w:pPr>
      <w:r w:rsidRPr="00310822">
        <w:t>A „shelf” tábla, a kedvencek funkció. Tárolja a felhasználók kedvenc könyveit. Több-több kapcsolatú kapcsolótábla.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685"/>
        <w:gridCol w:w="1694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felhasználó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 könyvtípus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11" o:spid="_x0000_s1042" type="#_x0000_t202" style="position:absolute;margin-left:0;margin-top:34.15pt;width:423.95pt;height:125.25pt;z-index:251659264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">
            <v:textbox style="mso-next-textbox:#Szövegdoboz 11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shelf(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user_id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ISBN_id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PRIMARY KEY(user_id, ISBN_id),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KEY(user_id) REFERENCES users(user_id),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KEY(ISBN_id) REFERENCES book(ISBN_id)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  <w:r w:rsidR="003C2896" w:rsidRPr="00310822">
        <w:br w:type="page"/>
      </w:r>
    </w:p>
    <w:p w:rsidR="003C2896" w:rsidRPr="00310822" w:rsidRDefault="003C2896" w:rsidP="009F5236">
      <w:pPr>
        <w:pStyle w:val="Cmsor4"/>
      </w:pPr>
      <w:bookmarkStart w:id="65" w:name="_Toc196901188"/>
      <w:r w:rsidRPr="00310822">
        <w:lastRenderedPageBreak/>
        <w:t>Az „employees” tábla</w:t>
      </w:r>
      <w:bookmarkEnd w:id="65"/>
    </w:p>
    <w:p w:rsidR="003C2896" w:rsidRPr="00310822" w:rsidRDefault="003C2896" w:rsidP="003C2896">
      <w:pPr>
        <w:spacing w:before="120"/>
      </w:pPr>
      <w:r w:rsidRPr="00310822">
        <w:t>Az „employees” tábla tárolja az összes alkalmazott adatait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685"/>
        <w:gridCol w:w="1694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empl_id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Az alkalmazott egyedi azonosítója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empl_name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Az alkalmazott neve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empl_uname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Az alkalmazott felhasználóneve automatikusan generált, mint a fe</w:t>
            </w:r>
            <w:r w:rsidRPr="00310822">
              <w:t>l</w:t>
            </w:r>
            <w:r w:rsidRPr="00310822">
              <w:t>használók nevei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password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Az alkalmazott jelszava az asztali alkalmazáshoz, a MYSQL PASSWORD függvényével titk</w:t>
            </w:r>
            <w:r w:rsidRPr="00310822">
              <w:t>o</w:t>
            </w:r>
            <w:r w:rsidRPr="00310822">
              <w:t>sítva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active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BOOLEAN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Deaktivált fiókot nem lehet újra aktiválni, a deaktivált alkalmazo</w:t>
            </w:r>
            <w:r w:rsidRPr="00310822">
              <w:t>t</w:t>
            </w:r>
            <w:r w:rsidRPr="00310822">
              <w:t>tak nem tudnak bejelentkezni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admin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BOOLEAN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Adminflag, admin alkalmazottból csak egy létezhet</w:t>
            </w:r>
            <w:r w:rsidR="00500AE4">
              <w:t>,</w:t>
            </w:r>
            <w:r w:rsidRPr="00310822">
              <w:t xml:space="preserve"> és nem lehet d</w:t>
            </w:r>
            <w:r w:rsidRPr="00310822">
              <w:t>e</w:t>
            </w:r>
            <w:r w:rsidRPr="00310822">
              <w:t>aktiválni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13" o:spid="_x0000_s1043" type="#_x0000_t202" style="position:absolute;margin-left:0;margin-top:32.9pt;width:423.95pt;height:128.25pt;z-index:251661312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">
            <v:textbox style="mso-next-textbox:#Szövegdoboz 13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employees(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empl_id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empl_nameVARCHAR(255),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empl_unameVARCHAR(5),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passwordVARCHAR(255),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active BOOLEAN,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admin BOOLEAN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1D4CF9">
      <w:pPr>
        <w:pStyle w:val="Cmsor4"/>
      </w:pPr>
      <w:bookmarkStart w:id="66" w:name="_Toc196901189"/>
      <w:r w:rsidRPr="00310822">
        <w:lastRenderedPageBreak/>
        <w:t>A „borrowings” tábla</w:t>
      </w:r>
      <w:bookmarkEnd w:id="66"/>
    </w:p>
    <w:p w:rsidR="003C2896" w:rsidRPr="00310822" w:rsidRDefault="003C2896" w:rsidP="003C2896">
      <w:pPr>
        <w:spacing w:before="120"/>
        <w:jc w:val="both"/>
      </w:pPr>
      <w:r w:rsidRPr="00310822">
        <w:t>A „borrowings” tábla tárolja az összes aktív és már lejárt/befejezett könyv kivételt. Több-több kapcsolatú kapcsolótábla, műveletek egyszerűsítése érdekében saját egyedi azonosítót is kapott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685"/>
        <w:gridCol w:w="1694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r w:rsidRPr="00310822">
              <w:t>Mező típusa</w:t>
            </w:r>
          </w:p>
        </w:tc>
        <w:tc>
          <w:tcPr>
            <w:tcW w:w="3685" w:type="dxa"/>
            <w:vAlign w:val="center"/>
          </w:tcPr>
          <w:p w:rsidR="003C2896" w:rsidRPr="00310822" w:rsidRDefault="003C2896" w:rsidP="00346009">
            <w:r w:rsidRPr="00310822">
              <w:t>Leírás</w:t>
            </w:r>
          </w:p>
        </w:tc>
        <w:tc>
          <w:tcPr>
            <w:tcW w:w="1694" w:type="dxa"/>
            <w:vAlign w:val="center"/>
          </w:tcPr>
          <w:p w:rsidR="003C2896" w:rsidRPr="00310822" w:rsidRDefault="003C2896" w:rsidP="00346009"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</w:tcPr>
          <w:p w:rsidR="003C2896" w:rsidRPr="00310822" w:rsidRDefault="003C2896" w:rsidP="00346009">
            <w:r w:rsidRPr="00310822">
              <w:t>borrowing_id</w:t>
            </w:r>
          </w:p>
        </w:tc>
        <w:tc>
          <w:tcPr>
            <w:tcW w:w="1418" w:type="dxa"/>
          </w:tcPr>
          <w:p w:rsidR="003C2896" w:rsidRPr="00310822" w:rsidRDefault="003C2896" w:rsidP="00346009">
            <w:r w:rsidRPr="00310822">
              <w:t>INT</w:t>
            </w:r>
          </w:p>
        </w:tc>
        <w:tc>
          <w:tcPr>
            <w:tcW w:w="3685" w:type="dxa"/>
          </w:tcPr>
          <w:p w:rsidR="003C2896" w:rsidRPr="00310822" w:rsidRDefault="003C2896" w:rsidP="00346009">
            <w:r w:rsidRPr="00310822">
              <w:t>Kivétel egyedi azonosítója</w:t>
            </w:r>
          </w:p>
        </w:tc>
        <w:tc>
          <w:tcPr>
            <w:tcW w:w="1694" w:type="dxa"/>
          </w:tcPr>
          <w:p w:rsidR="003C2896" w:rsidRPr="00310822" w:rsidRDefault="003C2896" w:rsidP="00346009">
            <w:r w:rsidRPr="00310822">
              <w:t>primarykey</w:t>
            </w:r>
          </w:p>
        </w:tc>
      </w:tr>
      <w:tr w:rsidR="003C2896" w:rsidRPr="00310822" w:rsidTr="00346009">
        <w:trPr>
          <w:trHeight w:val="52"/>
        </w:trPr>
        <w:tc>
          <w:tcPr>
            <w:tcW w:w="1696" w:type="dxa"/>
          </w:tcPr>
          <w:p w:rsidR="003C2896" w:rsidRPr="00310822" w:rsidRDefault="003C2896" w:rsidP="00346009">
            <w:r w:rsidRPr="00310822">
              <w:t>book_id</w:t>
            </w:r>
          </w:p>
        </w:tc>
        <w:tc>
          <w:tcPr>
            <w:tcW w:w="1418" w:type="dxa"/>
          </w:tcPr>
          <w:p w:rsidR="003C2896" w:rsidRPr="00310822" w:rsidRDefault="003C2896" w:rsidP="00346009">
            <w:r w:rsidRPr="00310822">
              <w:t>INT</w:t>
            </w:r>
          </w:p>
        </w:tc>
        <w:tc>
          <w:tcPr>
            <w:tcW w:w="3685" w:type="dxa"/>
          </w:tcPr>
          <w:p w:rsidR="003C2896" w:rsidRPr="00310822" w:rsidRDefault="003C2896" w:rsidP="00346009">
            <w:r w:rsidRPr="00310822">
              <w:t>Könyv egyedi azonosítója</w:t>
            </w:r>
          </w:p>
        </w:tc>
        <w:tc>
          <w:tcPr>
            <w:tcW w:w="1694" w:type="dxa"/>
          </w:tcPr>
          <w:p w:rsidR="003C2896" w:rsidRPr="00310822" w:rsidRDefault="003C2896" w:rsidP="00346009"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418" w:type="dxa"/>
          </w:tcPr>
          <w:p w:rsidR="003C2896" w:rsidRPr="00310822" w:rsidRDefault="003C2896" w:rsidP="00346009">
            <w:r w:rsidRPr="00310822">
              <w:t>INT</w:t>
            </w:r>
          </w:p>
        </w:tc>
        <w:tc>
          <w:tcPr>
            <w:tcW w:w="3685" w:type="dxa"/>
          </w:tcPr>
          <w:p w:rsidR="003C2896" w:rsidRPr="00310822" w:rsidRDefault="003C2896" w:rsidP="00346009">
            <w:r w:rsidRPr="00310822">
              <w:t>Felhasználó egyedi azonosítója</w:t>
            </w:r>
          </w:p>
        </w:tc>
        <w:tc>
          <w:tcPr>
            <w:tcW w:w="1694" w:type="dxa"/>
          </w:tcPr>
          <w:p w:rsidR="003C2896" w:rsidRPr="00310822" w:rsidRDefault="003C2896" w:rsidP="00346009"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</w:tcPr>
          <w:p w:rsidR="003C2896" w:rsidRPr="00310822" w:rsidRDefault="003C2896" w:rsidP="00346009">
            <w:r w:rsidRPr="00310822">
              <w:t>empl_e</w:t>
            </w:r>
          </w:p>
        </w:tc>
        <w:tc>
          <w:tcPr>
            <w:tcW w:w="1418" w:type="dxa"/>
          </w:tcPr>
          <w:p w:rsidR="003C2896" w:rsidRPr="00310822" w:rsidRDefault="003C2896" w:rsidP="00346009">
            <w:r w:rsidRPr="00310822">
              <w:t>INT</w:t>
            </w:r>
          </w:p>
        </w:tc>
        <w:tc>
          <w:tcPr>
            <w:tcW w:w="3685" w:type="dxa"/>
          </w:tcPr>
          <w:p w:rsidR="003C2896" w:rsidRPr="00310822" w:rsidRDefault="003C2896" w:rsidP="00346009">
            <w:r w:rsidRPr="00310822">
              <w:t>Alkalmazott egyedi azonosítója. Amíg nincs visszahozva, azt az alkalmazottat tárolja, aki kiadta, ha már vissza lett véve, akkor azt t</w:t>
            </w:r>
            <w:r w:rsidRPr="00310822">
              <w:t>á</w:t>
            </w:r>
            <w:r w:rsidRPr="00310822">
              <w:t>rolja, aki visszavette</w:t>
            </w:r>
          </w:p>
        </w:tc>
        <w:tc>
          <w:tcPr>
            <w:tcW w:w="1694" w:type="dxa"/>
          </w:tcPr>
          <w:p w:rsidR="003C2896" w:rsidRPr="00310822" w:rsidRDefault="003C2896" w:rsidP="00346009"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</w:tcPr>
          <w:p w:rsidR="003C2896" w:rsidRPr="00310822" w:rsidRDefault="003C2896" w:rsidP="00346009">
            <w:r w:rsidRPr="00310822">
              <w:t>start_date</w:t>
            </w:r>
          </w:p>
        </w:tc>
        <w:tc>
          <w:tcPr>
            <w:tcW w:w="1418" w:type="dxa"/>
          </w:tcPr>
          <w:p w:rsidR="003C2896" w:rsidRPr="00310822" w:rsidRDefault="003C2896" w:rsidP="00346009">
            <w:r w:rsidRPr="00310822">
              <w:t>DATE</w:t>
            </w:r>
          </w:p>
        </w:tc>
        <w:tc>
          <w:tcPr>
            <w:tcW w:w="3685" w:type="dxa"/>
          </w:tcPr>
          <w:p w:rsidR="003C2896" w:rsidRPr="00310822" w:rsidRDefault="003C2896" w:rsidP="00346009">
            <w:r w:rsidRPr="00310822">
              <w:t>Kivétel kezdetének dátuma</w:t>
            </w:r>
          </w:p>
        </w:tc>
        <w:tc>
          <w:tcPr>
            <w:tcW w:w="1694" w:type="dxa"/>
          </w:tcPr>
          <w:p w:rsidR="003C2896" w:rsidRPr="00310822" w:rsidRDefault="003C2896" w:rsidP="00346009"/>
        </w:tc>
      </w:tr>
      <w:tr w:rsidR="003C2896" w:rsidRPr="00310822" w:rsidTr="00346009">
        <w:tc>
          <w:tcPr>
            <w:tcW w:w="1696" w:type="dxa"/>
          </w:tcPr>
          <w:p w:rsidR="003C2896" w:rsidRPr="00310822" w:rsidRDefault="003C2896" w:rsidP="00346009">
            <w:r w:rsidRPr="00310822">
              <w:t>end_date</w:t>
            </w:r>
          </w:p>
        </w:tc>
        <w:tc>
          <w:tcPr>
            <w:tcW w:w="1418" w:type="dxa"/>
          </w:tcPr>
          <w:p w:rsidR="003C2896" w:rsidRPr="00310822" w:rsidRDefault="003C2896" w:rsidP="00346009">
            <w:r w:rsidRPr="00310822">
              <w:t>DATE</w:t>
            </w:r>
          </w:p>
        </w:tc>
        <w:tc>
          <w:tcPr>
            <w:tcW w:w="3685" w:type="dxa"/>
          </w:tcPr>
          <w:p w:rsidR="003C2896" w:rsidRPr="00310822" w:rsidRDefault="003C2896" w:rsidP="00346009">
            <w:r w:rsidRPr="00310822">
              <w:t>Vége dátum, amíg nincs visszaho</w:t>
            </w:r>
            <w:r w:rsidRPr="00310822">
              <w:t>z</w:t>
            </w:r>
            <w:r w:rsidRPr="00310822">
              <w:t>va a várt dátumot tárolja, visszah</w:t>
            </w:r>
            <w:r w:rsidRPr="00310822">
              <w:t>o</w:t>
            </w:r>
            <w:r w:rsidRPr="00310822">
              <w:t>zást követően a visszavétel dátumát</w:t>
            </w:r>
          </w:p>
        </w:tc>
        <w:tc>
          <w:tcPr>
            <w:tcW w:w="1694" w:type="dxa"/>
          </w:tcPr>
          <w:p w:rsidR="003C2896" w:rsidRPr="00310822" w:rsidRDefault="003C2896" w:rsidP="00346009"/>
        </w:tc>
      </w:tr>
      <w:tr w:rsidR="003C2896" w:rsidRPr="00310822" w:rsidTr="00346009">
        <w:tc>
          <w:tcPr>
            <w:tcW w:w="1696" w:type="dxa"/>
          </w:tcPr>
          <w:p w:rsidR="003C2896" w:rsidRPr="00310822" w:rsidRDefault="003C2896" w:rsidP="00346009">
            <w:r w:rsidRPr="00310822">
              <w:t>returned</w:t>
            </w:r>
          </w:p>
        </w:tc>
        <w:tc>
          <w:tcPr>
            <w:tcW w:w="1418" w:type="dxa"/>
          </w:tcPr>
          <w:p w:rsidR="003C2896" w:rsidRPr="00310822" w:rsidRDefault="003C2896" w:rsidP="00346009">
            <w:r w:rsidRPr="00310822">
              <w:t>BOOL</w:t>
            </w:r>
          </w:p>
        </w:tc>
        <w:tc>
          <w:tcPr>
            <w:tcW w:w="3685" w:type="dxa"/>
          </w:tcPr>
          <w:p w:rsidR="003C2896" w:rsidRPr="00310822" w:rsidRDefault="003C2896" w:rsidP="00346009">
            <w:r w:rsidRPr="00310822">
              <w:t>Vissza lett-e már hozva flag</w:t>
            </w:r>
          </w:p>
        </w:tc>
        <w:tc>
          <w:tcPr>
            <w:tcW w:w="1694" w:type="dxa"/>
          </w:tcPr>
          <w:p w:rsidR="003C2896" w:rsidRPr="00310822" w:rsidRDefault="003C2896" w:rsidP="00346009"/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15" o:spid="_x0000_s1044" type="#_x0000_t202" style="position:absolute;margin-left:0;margin-top:33pt;width:423.95pt;height:188.25pt;z-index:251662336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">
            <v:textbox style="mso-next-textbox:#Szövegdoboz 15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borrowings(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borrowing_id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book_id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user_id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empl_e INT NOT NULL, 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start_date DATE,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end_date DATE,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returnedTINYINT(1),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KEY(book_id) REFERENCES inventory(book_id),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KEY(user_id) REFERENCES users(user_id),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KEY(empl_e) REFERENCES employees(empl_id)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385A3D">
      <w:pPr>
        <w:pStyle w:val="Cmsor4"/>
      </w:pPr>
      <w:bookmarkStart w:id="67" w:name="_Toc196901190"/>
      <w:r w:rsidRPr="00310822">
        <w:lastRenderedPageBreak/>
        <w:t>A „booking” tábla</w:t>
      </w:r>
      <w:bookmarkEnd w:id="67"/>
    </w:p>
    <w:p w:rsidR="003C2896" w:rsidRPr="00310822" w:rsidRDefault="003C2896" w:rsidP="003C2896">
      <w:pPr>
        <w:spacing w:before="120"/>
        <w:jc w:val="both"/>
      </w:pPr>
      <w:r w:rsidRPr="00310822">
        <w:t>A „booking” táblában található az összes aktív könyv foglalás</w:t>
      </w:r>
      <w:r w:rsidR="00500AE4">
        <w:t>a</w:t>
      </w:r>
      <w:r w:rsidRPr="00310822">
        <w:t>, ha egy foglalás lejár automatikusan kitörlődik a táblából. Több-több kapcsolatú kapcsolótábla, néhány m</w:t>
      </w:r>
      <w:r w:rsidRPr="00310822">
        <w:t>ű</w:t>
      </w:r>
      <w:r w:rsidRPr="00310822">
        <w:t>velet végett kapott saját egyedi azonosítót.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487"/>
        <w:gridCol w:w="1892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487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89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booking_id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487" w:type="dxa"/>
            <w:vAlign w:val="center"/>
          </w:tcPr>
          <w:p w:rsidR="003C2896" w:rsidRPr="00310822" w:rsidRDefault="003C2896" w:rsidP="00346009">
            <w:r w:rsidRPr="00310822">
              <w:t>Foglalás saját azonosítója</w:t>
            </w:r>
          </w:p>
        </w:tc>
        <w:tc>
          <w:tcPr>
            <w:tcW w:w="189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user_id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487" w:type="dxa"/>
            <w:vAlign w:val="center"/>
          </w:tcPr>
          <w:p w:rsidR="003C2896" w:rsidRPr="00310822" w:rsidRDefault="003C2896" w:rsidP="00346009">
            <w:r w:rsidRPr="00310822">
              <w:t>Felhasználó saját azonosítója</w:t>
            </w:r>
          </w:p>
        </w:tc>
        <w:tc>
          <w:tcPr>
            <w:tcW w:w="189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book_id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487" w:type="dxa"/>
            <w:vAlign w:val="center"/>
          </w:tcPr>
          <w:p w:rsidR="003C2896" w:rsidRPr="00310822" w:rsidRDefault="003C2896" w:rsidP="00346009">
            <w:r w:rsidRPr="00310822">
              <w:t>Könyv saját azonosítója</w:t>
            </w:r>
          </w:p>
        </w:tc>
        <w:tc>
          <w:tcPr>
            <w:tcW w:w="1892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end_date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DATE</w:t>
            </w:r>
          </w:p>
        </w:tc>
        <w:tc>
          <w:tcPr>
            <w:tcW w:w="3487" w:type="dxa"/>
            <w:vAlign w:val="center"/>
          </w:tcPr>
          <w:p w:rsidR="003C2896" w:rsidRPr="00310822" w:rsidRDefault="003C2896" w:rsidP="00346009">
            <w:r w:rsidRPr="00310822">
              <w:t>Foglalás lejárati dátuma</w:t>
            </w:r>
          </w:p>
        </w:tc>
        <w:tc>
          <w:tcPr>
            <w:tcW w:w="1892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handled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487" w:type="dxa"/>
            <w:vAlign w:val="center"/>
          </w:tcPr>
          <w:p w:rsidR="003C2896" w:rsidRPr="00310822" w:rsidRDefault="003C2896" w:rsidP="00346009">
            <w:r w:rsidRPr="00310822">
              <w:t>Állapot flag, három állapot 1 &lt;- új foglalás, a könyvet félre kell tenni, 0 &lt;- a könyvvel nincs semmi tennivaló, -1 &lt;- foglalás törölve lett a könyvet vissza kell tenni a helyére</w:t>
            </w:r>
          </w:p>
        </w:tc>
        <w:tc>
          <w:tcPr>
            <w:tcW w:w="1892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14" o:spid="_x0000_s1045" type="#_x0000_t202" style="position:absolute;margin-left:-.05pt;margin-top:33.35pt;width:423.95pt;height:205.75pt;z-index:251663360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">
            <v:textbox style="mso-next-textbox:#Szövegdoboz 14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booking(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booking_id INT AUTO_INCREMENT PRIMARY KEY,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book_id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user_id INT NOT NULL,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end_date DATE,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handled TINYINT DEFAULT 0,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KEY(book_id) REFERENCES inventory(book_id),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 xml:space="preserve">    FOREIGN KEY(user_id) REFERENCES users(user_id) 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3C2896">
      <w:r w:rsidRPr="00310822">
        <w:br w:type="page"/>
      </w:r>
    </w:p>
    <w:p w:rsidR="003C2896" w:rsidRPr="00310822" w:rsidRDefault="003C2896" w:rsidP="004741B3">
      <w:pPr>
        <w:pStyle w:val="Cmsor4"/>
      </w:pPr>
      <w:bookmarkStart w:id="68" w:name="_Toc196901191"/>
      <w:r w:rsidRPr="00310822">
        <w:lastRenderedPageBreak/>
        <w:t>A „system_settings” tábla</w:t>
      </w:r>
      <w:bookmarkEnd w:id="68"/>
    </w:p>
    <w:p w:rsidR="003C2896" w:rsidRPr="00310822" w:rsidRDefault="003C2896" w:rsidP="003C2896">
      <w:pPr>
        <w:spacing w:before="120"/>
        <w:jc w:val="both"/>
      </w:pPr>
      <w:r w:rsidRPr="00310822">
        <w:t>A „system_settigns” tábla a könyvtár rendszeréhez tartozó alapbeállításokat tárolja</w:t>
      </w:r>
      <w:r w:rsidR="00500AE4">
        <w:t>,</w:t>
      </w:r>
      <w:r w:rsidRPr="00310822">
        <w:t xml:space="preserve"> nem kapcsolódik más táblához szimplán egységes tárolás végett létezik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2457"/>
        <w:gridCol w:w="1477"/>
        <w:gridCol w:w="3187"/>
        <w:gridCol w:w="1408"/>
      </w:tblGrid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membership_fee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Tagság díja, mértékegység: forint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borrowing_time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Kivétel ideje, mértékegység: nap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lengthening_time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Hosszabbítás ideje, mérté</w:t>
            </w:r>
            <w:r w:rsidRPr="00310822">
              <w:t>k</w:t>
            </w:r>
            <w:r w:rsidRPr="00310822">
              <w:t>egység: nap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booking_time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Foglalás ideje, mértékegység: nap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max_reservations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Maximum előjegyzések száma per felhasználó, mértékeg</w:t>
            </w:r>
            <w:r w:rsidRPr="00310822">
              <w:t>y</w:t>
            </w:r>
            <w:r w:rsidRPr="00310822">
              <w:t>ség: darab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max_lengthenings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Maximum kivétel hosszábbítás per felhasználó, mértékegység: darab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latency_fee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Késedelemi bírság per késett nap, mértékegység: forint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reset_token_expiration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Resettoken élettartama, mé</w:t>
            </w:r>
            <w:r w:rsidRPr="00310822">
              <w:t>r</w:t>
            </w:r>
            <w:r w:rsidRPr="00310822">
              <w:t>tékegység: óra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2314" w:type="dxa"/>
            <w:vAlign w:val="center"/>
          </w:tcPr>
          <w:p w:rsidR="003C2896" w:rsidRPr="00310822" w:rsidRDefault="003C2896" w:rsidP="00346009">
            <w:r w:rsidRPr="00310822">
              <w:t>login_token_expiration</w:t>
            </w:r>
          </w:p>
        </w:tc>
        <w:tc>
          <w:tcPr>
            <w:tcW w:w="15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260" w:type="dxa"/>
            <w:vAlign w:val="center"/>
          </w:tcPr>
          <w:p w:rsidR="003C2896" w:rsidRPr="00310822" w:rsidRDefault="003C2896" w:rsidP="00346009">
            <w:r w:rsidRPr="00310822">
              <w:t>Login token élettartama, mé</w:t>
            </w:r>
            <w:r w:rsidRPr="00310822">
              <w:t>r</w:t>
            </w:r>
            <w:r w:rsidRPr="00310822">
              <w:t>tékegység: nap</w:t>
            </w:r>
          </w:p>
        </w:tc>
        <w:tc>
          <w:tcPr>
            <w:tcW w:w="1410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17" o:spid="_x0000_s1046" type="#_x0000_t202" style="position:absolute;margin-left:-.05pt;margin-top:33.35pt;width:423.95pt;height:255.65pt;z-index:251664384;visibility:visible;mso-wrap-distance-top:3.6pt;mso-wrap-distance-bottom:3.6p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">
            <v:textbox style="mso-next-textbox:#Szövegdoboz 17">
              <w:txbxContent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CREATE TABLE IF NOT EXISTS system_settings (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membership_fee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borrowing_time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lengthening_time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booking_time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max_reservations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max_lengthenings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latency_fee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reset_token_expiration INT,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login_token_expiration INT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F2755B">
                    <w:rPr>
                      <w:rFonts w:ascii="Cascadia Code ExtraLight" w:hAnsi="Cascadia Code ExtraLight"/>
                    </w:rPr>
                    <w:t>);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  <w:r w:rsidR="003C2896" w:rsidRPr="00310822">
        <w:br w:type="page"/>
      </w:r>
    </w:p>
    <w:p w:rsidR="003C2896" w:rsidRPr="00310822" w:rsidRDefault="003C2896" w:rsidP="00E848F8">
      <w:pPr>
        <w:pStyle w:val="Cmsor4"/>
      </w:pPr>
      <w:bookmarkStart w:id="69" w:name="_Toc196901192"/>
      <w:r w:rsidRPr="00310822">
        <w:lastRenderedPageBreak/>
        <w:t>A „tokens” tábla</w:t>
      </w:r>
      <w:bookmarkEnd w:id="69"/>
    </w:p>
    <w:p w:rsidR="003C2896" w:rsidRPr="00310822" w:rsidRDefault="003C2896" w:rsidP="003C2896">
      <w:pPr>
        <w:spacing w:before="120"/>
      </w:pPr>
      <w:r w:rsidRPr="00310822">
        <w:t>A „tokens” tábla emlékezz rám és elfelejtett jelszó funkciókhoz tárol tokeneket.</w:t>
      </w:r>
    </w:p>
    <w:p w:rsidR="003C2896" w:rsidRPr="00310822" w:rsidRDefault="003C2896" w:rsidP="003C2896">
      <w:pPr>
        <w:spacing w:before="120"/>
      </w:pPr>
      <w:r w:rsidRPr="00310822">
        <w:t>Szerkezet</w:t>
      </w:r>
    </w:p>
    <w:tbl>
      <w:tblPr>
        <w:tblStyle w:val="Rcsostblzat"/>
        <w:tblW w:w="0" w:type="auto"/>
        <w:tblLook w:val="04A0"/>
      </w:tblPr>
      <w:tblGrid>
        <w:gridCol w:w="1696"/>
        <w:gridCol w:w="1418"/>
        <w:gridCol w:w="3470"/>
        <w:gridCol w:w="1909"/>
      </w:tblGrid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neve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Mező típusa</w:t>
            </w:r>
          </w:p>
        </w:tc>
        <w:tc>
          <w:tcPr>
            <w:tcW w:w="3470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Leírás</w:t>
            </w:r>
          </w:p>
        </w:tc>
        <w:tc>
          <w:tcPr>
            <w:tcW w:w="19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Kulcs/index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token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470" w:type="dxa"/>
            <w:vAlign w:val="center"/>
          </w:tcPr>
          <w:p w:rsidR="003C2896" w:rsidRPr="00310822" w:rsidRDefault="003C2896" w:rsidP="00346009">
            <w:r w:rsidRPr="00310822">
              <w:t>A generált egyedi token</w:t>
            </w:r>
          </w:p>
        </w:tc>
        <w:tc>
          <w:tcPr>
            <w:tcW w:w="19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primarykey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INT</w:t>
            </w:r>
          </w:p>
        </w:tc>
        <w:tc>
          <w:tcPr>
            <w:tcW w:w="3470" w:type="dxa"/>
            <w:vAlign w:val="center"/>
          </w:tcPr>
          <w:p w:rsidR="003C2896" w:rsidRPr="00310822" w:rsidRDefault="003C2896" w:rsidP="00346009">
            <w:r w:rsidRPr="00310822">
              <w:t>A felhasználó egyedi azonosítója</w:t>
            </w:r>
          </w:p>
        </w:tc>
        <w:tc>
          <w:tcPr>
            <w:tcW w:w="1909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foreignkey</w:t>
            </w: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type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VARCHAR</w:t>
            </w:r>
          </w:p>
        </w:tc>
        <w:tc>
          <w:tcPr>
            <w:tcW w:w="3470" w:type="dxa"/>
            <w:vAlign w:val="center"/>
          </w:tcPr>
          <w:p w:rsidR="003C2896" w:rsidRPr="00310822" w:rsidRDefault="003C2896" w:rsidP="00346009">
            <w:r w:rsidRPr="00310822">
              <w:t>A token típusa remember_me/reset</w:t>
            </w:r>
          </w:p>
        </w:tc>
        <w:tc>
          <w:tcPr>
            <w:tcW w:w="1909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  <w:tr w:rsidR="003C2896" w:rsidRPr="00310822" w:rsidTr="00346009">
        <w:tc>
          <w:tcPr>
            <w:tcW w:w="1696" w:type="dxa"/>
            <w:vAlign w:val="center"/>
          </w:tcPr>
          <w:p w:rsidR="003C2896" w:rsidRPr="00310822" w:rsidRDefault="003C2896" w:rsidP="00346009">
            <w:r w:rsidRPr="00310822">
              <w:t>exipry_date</w:t>
            </w:r>
          </w:p>
        </w:tc>
        <w:tc>
          <w:tcPr>
            <w:tcW w:w="1418" w:type="dxa"/>
            <w:vAlign w:val="center"/>
          </w:tcPr>
          <w:p w:rsidR="003C2896" w:rsidRPr="00310822" w:rsidRDefault="003C2896" w:rsidP="00346009">
            <w:pPr>
              <w:jc w:val="center"/>
            </w:pPr>
            <w:r w:rsidRPr="00310822">
              <w:t>DATE</w:t>
            </w:r>
          </w:p>
        </w:tc>
        <w:tc>
          <w:tcPr>
            <w:tcW w:w="3470" w:type="dxa"/>
            <w:vAlign w:val="center"/>
          </w:tcPr>
          <w:p w:rsidR="003C2896" w:rsidRPr="00310822" w:rsidRDefault="003C2896" w:rsidP="00346009">
            <w:r w:rsidRPr="00310822">
              <w:t>A token lejárati dátuma</w:t>
            </w:r>
          </w:p>
        </w:tc>
        <w:tc>
          <w:tcPr>
            <w:tcW w:w="1909" w:type="dxa"/>
            <w:vAlign w:val="center"/>
          </w:tcPr>
          <w:p w:rsidR="003C2896" w:rsidRPr="00310822" w:rsidRDefault="003C2896" w:rsidP="00346009">
            <w:pPr>
              <w:jc w:val="center"/>
            </w:pPr>
          </w:p>
        </w:tc>
      </w:tr>
    </w:tbl>
    <w:p w:rsidR="003C2896" w:rsidRPr="00310822" w:rsidRDefault="004A2AE6" w:rsidP="003C2896">
      <w:pPr>
        <w:spacing w:before="120"/>
      </w:pPr>
      <w:r>
        <w:rPr>
          <w:noProof/>
        </w:rPr>
        <w:pict>
          <v:shape id="Szövegdoboz 18" o:spid="_x0000_s1047" type="#_x0000_t202" style="position:absolute;margin-left:0;margin-top:33.55pt;width:423.95pt;height:159.2pt;z-index:251665408;visibility:visible;mso-wrap-distance-top:3.6pt;mso-wrap-distance-bottom:3.6pt;mso-position-horizontal:left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">
            <v:textbox style="mso-next-textbox:#Szövegdoboz 18">
              <w:txbxContent>
                <w:p w:rsidR="00706559" w:rsidRPr="00277820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277820">
                    <w:rPr>
                      <w:rFonts w:ascii="Cascadia Code ExtraLight" w:hAnsi="Cascadia Code ExtraLight"/>
                    </w:rPr>
                    <w:t>CREATE TABLE IF NOT EXISTS tokens(</w:t>
                  </w:r>
                </w:p>
                <w:p w:rsidR="00706559" w:rsidRPr="00277820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277820">
                    <w:rPr>
                      <w:rFonts w:ascii="Cascadia Code ExtraLight" w:hAnsi="Cascadia Code ExtraLight"/>
                    </w:rPr>
                    <w:t>tokenVARCHAR(11) PRIMARY KEY,</w:t>
                  </w:r>
                </w:p>
                <w:p w:rsidR="00706559" w:rsidRPr="00277820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277820">
                    <w:rPr>
                      <w:rFonts w:ascii="Cascadia Code ExtraLight" w:hAnsi="Cascadia Code ExtraLight"/>
                    </w:rPr>
                    <w:t>user_id INT NOT NULL,</w:t>
                  </w:r>
                </w:p>
                <w:p w:rsidR="00706559" w:rsidRPr="00277820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277820">
                    <w:rPr>
                      <w:rFonts w:ascii="Cascadia Code ExtraLight" w:hAnsi="Cascadia Code ExtraLight"/>
                    </w:rPr>
                    <w:t>expiry_date DATETIME,</w:t>
                  </w:r>
                </w:p>
                <w:p w:rsidR="00706559" w:rsidRPr="00277820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277820">
                    <w:rPr>
                      <w:rFonts w:ascii="Cascadia Code ExtraLight" w:hAnsi="Cascadia Code ExtraLight"/>
                    </w:rPr>
                    <w:t>typeVARCHAR(255),</w:t>
                  </w:r>
                </w:p>
                <w:p w:rsidR="00706559" w:rsidRPr="00277820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277820">
                    <w:rPr>
                      <w:rFonts w:ascii="Cascadia Code ExtraLight" w:hAnsi="Cascadia Code ExtraLight"/>
                    </w:rPr>
                    <w:t xml:space="preserve">    FOREIGN KEY(user_id) REFERENCES users(user_id)</w:t>
                  </w:r>
                </w:p>
                <w:p w:rsidR="00706559" w:rsidRPr="00F2755B" w:rsidRDefault="00706559" w:rsidP="003C2896">
                  <w:pPr>
                    <w:rPr>
                      <w:rFonts w:ascii="Cascadia Code ExtraLight" w:hAnsi="Cascadia Code ExtraLight"/>
                    </w:rPr>
                  </w:pPr>
                  <w:r w:rsidRPr="00277820">
                    <w:rPr>
                      <w:rFonts w:ascii="Cascadia Code ExtraLight" w:hAnsi="Cascadia Code ExtraLight"/>
                    </w:rPr>
                    <w:t>);</w:t>
                  </w:r>
                </w:p>
              </w:txbxContent>
            </v:textbox>
            <w10:wrap type="square" anchorx="margin"/>
          </v:shape>
        </w:pict>
      </w:r>
      <w:r w:rsidR="003C2896" w:rsidRPr="00310822">
        <w:t>SQL parancs</w:t>
      </w:r>
    </w:p>
    <w:p w:rsidR="003C2896" w:rsidRPr="00310822" w:rsidRDefault="003C2896" w:rsidP="00633467">
      <w:pPr>
        <w:pStyle w:val="Cmsor3"/>
        <w:rPr>
          <w:sz w:val="28"/>
          <w:szCs w:val="28"/>
        </w:rPr>
      </w:pPr>
      <w:r w:rsidRPr="00310822">
        <w:rPr>
          <w:sz w:val="28"/>
          <w:szCs w:val="28"/>
        </w:rPr>
        <w:br w:type="page"/>
      </w:r>
      <w:bookmarkStart w:id="70" w:name="_Toc196901193"/>
      <w:r w:rsidRPr="00310822">
        <w:rPr>
          <w:sz w:val="28"/>
          <w:szCs w:val="28"/>
        </w:rPr>
        <w:lastRenderedPageBreak/>
        <w:t>Eljárások</w:t>
      </w:r>
      <w:bookmarkEnd w:id="70"/>
    </w:p>
    <w:p w:rsidR="003C2896" w:rsidRPr="00310822" w:rsidRDefault="003C2896" w:rsidP="003C2896">
      <w:pPr>
        <w:jc w:val="both"/>
      </w:pPr>
      <w:r w:rsidRPr="00310822">
        <w:t xml:space="preserve">A projekt összes adatbázissal kapcsolatos lekérdezése és parancsa eljárásokkal (storedprocedure) van megvalósítva. Mivel minden lekérdezés, hozzáadás, törlés és módosítás procedure-ként van tárolva így, minden átlátható, könnyen módosítható és tesztelhető, illetve újra használható akár egy másik eljáráson belül. </w:t>
      </w:r>
    </w:p>
    <w:p w:rsidR="003C2896" w:rsidRPr="00310822" w:rsidRDefault="003C2896" w:rsidP="003C2896">
      <w:pPr>
        <w:jc w:val="both"/>
      </w:pPr>
      <w:r w:rsidRPr="00310822">
        <w:t>Egy másik előnye az eljárásoknak, hogy egy php file segítségével egy Sqlinjection biztos php metódust lehet belőle csinálni. Az adatbázissal való kommunikációt kizár</w:t>
      </w:r>
      <w:r w:rsidRPr="00310822">
        <w:t>ó</w:t>
      </w:r>
      <w:r w:rsidRPr="00310822">
        <w:t>lag ilyen metódusokkal valósítottuk meg. Az alábbi kódrészlet a projektben megval</w:t>
      </w:r>
      <w:r w:rsidRPr="00310822">
        <w:t>ó</w:t>
      </w:r>
      <w:r w:rsidRPr="00310822">
        <w:t xml:space="preserve">sított metódusokra példa </w:t>
      </w:r>
    </w:p>
    <w:p w:rsidR="003C2896" w:rsidRPr="00310822" w:rsidRDefault="004A2AE6" w:rsidP="003C2896">
      <w:pPr>
        <w:jc w:val="both"/>
      </w:pPr>
      <w:r>
        <w:rPr>
          <w:noProof/>
        </w:rPr>
      </w:r>
      <w:r>
        <w:rPr>
          <w:noProof/>
        </w:rPr>
        <w:pict>
          <v:shape id="Szövegdoboz 16" o:spid="_x0000_s1048" type="#_x0000_t202" style="width:423.95pt;height:184.25pt;visibility:visible;mso-position-horizontal-relative:char;mso-position-vertical-relative:line" strokecolor="black [3213]">
            <v:textbox style="mso-next-textbox:#Szövegdoboz 16">
              <w:txbxContent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FF"/>
                      <w:sz w:val="21"/>
                      <w:szCs w:val="21"/>
                    </w:rPr>
                    <w:t>function</w:t>
                  </w: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>GetBorrowedBooks($user_id){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 xml:space="preserve">        </w:t>
                  </w:r>
                  <w:r w:rsidRPr="00F33CC8">
                    <w:rPr>
                      <w:rFonts w:ascii="Consolas" w:hAnsi="Consolas"/>
                      <w:color w:val="0000FF"/>
                      <w:sz w:val="21"/>
                      <w:szCs w:val="21"/>
                    </w:rPr>
                    <w:t>require</w:t>
                  </w:r>
                  <w:r w:rsidRPr="00F33CC8">
                    <w:rPr>
                      <w:rFonts w:ascii="Consolas" w:hAnsi="Consolas"/>
                      <w:color w:val="A31515"/>
                      <w:sz w:val="21"/>
                      <w:szCs w:val="21"/>
                    </w:rPr>
                    <w:t>"databaseConnect.php"</w:t>
                  </w: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>;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 xml:space="preserve">        $query = </w:t>
                  </w:r>
                  <w:r w:rsidRPr="00F33CC8">
                    <w:rPr>
                      <w:rFonts w:ascii="Consolas" w:hAnsi="Consolas"/>
                      <w:color w:val="A31515"/>
                      <w:sz w:val="21"/>
                      <w:szCs w:val="21"/>
                    </w:rPr>
                    <w:t>"CALL getBorrowedBooks(?);"</w:t>
                  </w: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>;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 xml:space="preserve">        $stmt = $conn-&gt;prepare($query); 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>        $stmt-&gt;bind_param(</w:t>
                  </w:r>
                  <w:r w:rsidRPr="00F33CC8">
                    <w:rPr>
                      <w:rFonts w:ascii="Consolas" w:hAnsi="Consolas"/>
                      <w:color w:val="A31515"/>
                      <w:sz w:val="21"/>
                      <w:szCs w:val="21"/>
                    </w:rPr>
                    <w:t>"i"</w:t>
                  </w: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 xml:space="preserve">, $user_id); 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 xml:space="preserve">        $stmt-&gt;execute(); 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>        $results = $stmt-&gt;get_result();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>        $conn-&gt;close();</w:t>
                  </w:r>
                </w:p>
                <w:p w:rsidR="00706559" w:rsidRPr="00F33CC8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 xml:space="preserve">        </w:t>
                  </w:r>
                  <w:r w:rsidRPr="00F33CC8">
                    <w:rPr>
                      <w:rFonts w:ascii="Consolas" w:hAnsi="Consolas"/>
                      <w:color w:val="0000FF"/>
                      <w:sz w:val="21"/>
                      <w:szCs w:val="21"/>
                    </w:rPr>
                    <w:t>return</w:t>
                  </w: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 xml:space="preserve"> $results-&gt;fetch_all(MYSQLI_ASSOC);</w:t>
                  </w:r>
                </w:p>
                <w:p w:rsidR="00706559" w:rsidRPr="00FE0CB2" w:rsidRDefault="00706559" w:rsidP="003C2896">
                  <w:pPr>
                    <w:shd w:val="clear" w:color="auto" w:fill="FFFFFF"/>
                    <w:spacing w:line="285" w:lineRule="atLeast"/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</w:pPr>
                  <w:r w:rsidRPr="00F33CC8">
                    <w:rPr>
                      <w:rFonts w:ascii="Consolas" w:hAnsi="Consolas"/>
                      <w:color w:val="000000"/>
                      <w:sz w:val="21"/>
                      <w:szCs w:val="21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3C2896" w:rsidRPr="00310822" w:rsidRDefault="003C2896" w:rsidP="000E1B0D">
      <w:pPr>
        <w:pStyle w:val="Cmsor4"/>
      </w:pPr>
      <w:bookmarkStart w:id="71" w:name="_Toc196901194"/>
      <w:r w:rsidRPr="00310822">
        <w:t>Eljárások felsorolása</w:t>
      </w:r>
      <w:bookmarkEnd w:id="71"/>
    </w:p>
    <w:tbl>
      <w:tblPr>
        <w:tblStyle w:val="Rcsostblzat"/>
        <w:tblW w:w="8493" w:type="dxa"/>
        <w:tblLayout w:type="fixed"/>
        <w:tblLook w:val="04A0"/>
      </w:tblPr>
      <w:tblGrid>
        <w:gridCol w:w="3256"/>
        <w:gridCol w:w="1579"/>
        <w:gridCol w:w="1681"/>
        <w:gridCol w:w="1977"/>
      </w:tblGrid>
      <w:tr w:rsidR="003C2896" w:rsidRPr="00310822" w:rsidTr="0005797D">
        <w:trPr>
          <w:cantSplit/>
          <w:tblHeader/>
        </w:trPr>
        <w:tc>
          <w:tcPr>
            <w:tcW w:w="3256" w:type="dxa"/>
            <w:vAlign w:val="center"/>
          </w:tcPr>
          <w:p w:rsidR="003C2896" w:rsidRPr="00310822" w:rsidRDefault="003C2896" w:rsidP="00346009">
            <w:pPr>
              <w:rPr>
                <w:b/>
              </w:rPr>
            </w:pPr>
            <w:r w:rsidRPr="00310822">
              <w:rPr>
                <w:b/>
              </w:rPr>
              <w:t>Név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pPr>
              <w:rPr>
                <w:b/>
              </w:rPr>
            </w:pPr>
            <w:r w:rsidRPr="00310822">
              <w:rPr>
                <w:b/>
              </w:rPr>
              <w:t>Bemenet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pPr>
              <w:rPr>
                <w:b/>
              </w:rPr>
            </w:pPr>
            <w:r w:rsidRPr="00310822">
              <w:rPr>
                <w:b/>
              </w:rPr>
              <w:t>Kimenet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pPr>
              <w:rPr>
                <w:b/>
              </w:rPr>
            </w:pPr>
            <w:r w:rsidRPr="00310822">
              <w:rPr>
                <w:b/>
              </w:rPr>
              <w:t>Leírás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listBooksFiltered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 xml:space="preserve">title, genres, authors, </w:t>
            </w:r>
          </w:p>
          <w:p w:rsidR="003C2896" w:rsidRPr="00310822" w:rsidRDefault="003C2896" w:rsidP="00346009">
            <w:r w:rsidRPr="00310822">
              <w:t>releasedate,</w:t>
            </w:r>
          </w:p>
          <w:p w:rsidR="003C2896" w:rsidRPr="00310822" w:rsidRDefault="003C2896" w:rsidP="00346009">
            <w:r w:rsidRPr="00310822">
              <w:t>language, ISBN, offseter, limiter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ISBN_id, title, picture base64, genres, authors, publisher, releasedate, language, ISBN, description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filt</w:t>
            </w:r>
            <w:r w:rsidRPr="00310822">
              <w:t>e</w:t>
            </w:r>
            <w:r w:rsidRPr="00310822">
              <w:t>reknek megfelelő könyvek adatait, oldalakra bontva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getBookByISBN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ISBN_id, title, picture base64, genres, authors, publisher, releasedate, language, ISBN, description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egy adott ISBN kódú könyv összes ad</w:t>
            </w:r>
            <w:r w:rsidRPr="00310822">
              <w:t>a</w:t>
            </w:r>
            <w:r w:rsidRPr="00310822">
              <w:t xml:space="preserve">tát 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getGenres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genres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az ö</w:t>
            </w:r>
            <w:r w:rsidRPr="00310822">
              <w:t>s</w:t>
            </w:r>
            <w:r w:rsidRPr="00310822">
              <w:t>szes adatbázisban létező kategóriát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getLangs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languages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az ö</w:t>
            </w:r>
            <w:r w:rsidRPr="00310822">
              <w:t>s</w:t>
            </w:r>
            <w:r w:rsidRPr="00310822">
              <w:t>szes adatbázisban létező nyelvet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getIdFromISBN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 megadott ISBN kódot ISBN_id-ra fordítja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getBookById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ISBN_id, title, picture base64, genres, authors, publisher, releasedate, language, ISBN, description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egy ISBN_id alapján megadott könyv összes adatát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getBookedAndReservedBooks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title, authors, state, reservationid/bookingid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 xml:space="preserve">Kilistázza egy adott felhasználó összes foglalását és előjegyzését 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cancelReservation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reservation_id,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Törli egy adott felhasználó előjegyzésést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cancelBooking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booking_id,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 xml:space="preserve">Módosítja az adott foglalás handled </w:t>
            </w:r>
            <w:r w:rsidR="00500AE4" w:rsidRPr="00310822">
              <w:t>értékét,</w:t>
            </w:r>
            <w:r w:rsidRPr="00310822">
              <w:t xml:space="preserve"> és ha van el</w:t>
            </w:r>
            <w:r w:rsidRPr="00310822">
              <w:t>ő</w:t>
            </w:r>
            <w:r w:rsidRPr="00310822">
              <w:t xml:space="preserve">jegyzés az adott </w:t>
            </w:r>
            <w:r w:rsidR="00500AE4" w:rsidRPr="00310822">
              <w:t>könyvre,</w:t>
            </w:r>
            <w:r w:rsidRPr="00310822">
              <w:t xml:space="preserve"> akkor a legrégebbit teszi új foglalásnak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removeBooking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booking_id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Törli az adott foglalást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getBorrowedBooks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book_id, auhtors, ISBN, title, end date, start date, meghosszabítható, fizetendő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egy felhasználó a j</w:t>
            </w:r>
            <w:r w:rsidRPr="00310822">
              <w:t>e</w:t>
            </w:r>
            <w:r w:rsidRPr="00310822">
              <w:t>lenleg kivett könyveinek ad</w:t>
            </w:r>
            <w:r w:rsidRPr="00310822">
              <w:t>a</w:t>
            </w:r>
            <w:r w:rsidRPr="00310822">
              <w:t>tait pl.: a késésből jövő fizetendőt és hosszabbítható-e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getPreviouslyBorrowedBooks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book_id, authors, ISBN, title, picture base64, end date, start date,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egy felhasználó már korábban kivett, de már visszah</w:t>
            </w:r>
            <w:r w:rsidRPr="00310822">
              <w:t>o</w:t>
            </w:r>
            <w:r w:rsidRPr="00310822">
              <w:t>zott könyveinek néhány adatát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deleteLateBookings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output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Törli a lejárt fo</w:t>
            </w:r>
            <w:r w:rsidRPr="00310822">
              <w:t>g</w:t>
            </w:r>
            <w:r w:rsidRPr="00310822">
              <w:t>lalásokat illetve a lejárt tagsággal rendelkező fe</w:t>
            </w:r>
            <w:r w:rsidRPr="00310822">
              <w:t>l</w:t>
            </w:r>
            <w:r w:rsidRPr="00310822">
              <w:t>használók fogl</w:t>
            </w:r>
            <w:r w:rsidRPr="00310822">
              <w:t>a</w:t>
            </w:r>
            <w:r w:rsidRPr="00310822">
              <w:t>lásait és új fogl</w:t>
            </w:r>
            <w:r w:rsidRPr="00310822">
              <w:t>a</w:t>
            </w:r>
            <w:r w:rsidRPr="00310822">
              <w:t xml:space="preserve">lást add </w:t>
            </w:r>
            <w:r w:rsidR="00500AE4" w:rsidRPr="00310822">
              <w:t>hozzá,</w:t>
            </w:r>
            <w:r w:rsidRPr="00310822">
              <w:t xml:space="preserve"> ha van előjegyezve output mezőben a töröltbook_id és user_id , ha lett hozzáadva új fo</w:t>
            </w:r>
            <w:r w:rsidRPr="00310822">
              <w:t>g</w:t>
            </w:r>
            <w:r w:rsidRPr="00310822">
              <w:t>lalás a hozzá ta</w:t>
            </w:r>
            <w:r w:rsidRPr="00310822">
              <w:t>r</w:t>
            </w:r>
            <w:r w:rsidRPr="00310822">
              <w:t>tozó user_id, v</w:t>
            </w:r>
            <w:r w:rsidRPr="00310822">
              <w:t>é</w:t>
            </w:r>
            <w:r w:rsidRPr="00310822">
              <w:t>gül a törlés okát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deleteLateReservations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output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Törli azon fe</w:t>
            </w:r>
            <w:r w:rsidRPr="00310822">
              <w:t>l</w:t>
            </w:r>
            <w:r w:rsidRPr="00310822">
              <w:t>használók el</w:t>
            </w:r>
            <w:r w:rsidRPr="00310822">
              <w:t>ő</w:t>
            </w:r>
            <w:r w:rsidRPr="00310822">
              <w:t>jegyzéseit, aki</w:t>
            </w:r>
            <w:r w:rsidRPr="00310822">
              <w:t>k</w:t>
            </w:r>
            <w:r w:rsidRPr="00310822">
              <w:t>nek a tagsága lejárt, output m</w:t>
            </w:r>
            <w:r w:rsidRPr="00310822">
              <w:t>e</w:t>
            </w:r>
            <w:r w:rsidRPr="00310822">
              <w:t>zőben a törölt előjegyzések ad</w:t>
            </w:r>
            <w:r w:rsidRPr="00310822">
              <w:t>a</w:t>
            </w:r>
            <w:r w:rsidRPr="00310822">
              <w:t>tai user_id, ISBN_id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loginUser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username, password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result, user_id, username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Ellenőrzi a fe</w:t>
            </w:r>
            <w:r w:rsidRPr="00310822">
              <w:t>l</w:t>
            </w:r>
            <w:r w:rsidRPr="00310822">
              <w:t>használó bej</w:t>
            </w:r>
            <w:r w:rsidRPr="00310822">
              <w:t>e</w:t>
            </w:r>
            <w:r w:rsidRPr="00310822">
              <w:t>lentkezési adatait és a megfelelő választ adja rá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getUserId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username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 username-hez tartozó user_id-t adja vissza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getEmailData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email, surname, firstname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Egy user mail küldéshez szü</w:t>
            </w:r>
            <w:r w:rsidRPr="00310822">
              <w:t>k</w:t>
            </w:r>
            <w:r w:rsidRPr="00310822">
              <w:t>séges adatainak kiírása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updateUserDetails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user_id, surname, firstname, birthplace, birthdate, address, em</w:t>
            </w:r>
            <w:r w:rsidRPr="00310822">
              <w:t>a</w:t>
            </w:r>
            <w:r w:rsidRPr="00310822">
              <w:t>il, phonenumber, mothersmaidenname(mmn)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Módosítja egy felhasználó adat</w:t>
            </w:r>
            <w:r w:rsidRPr="00310822">
              <w:t>a</w:t>
            </w:r>
            <w:r w:rsidRPr="00310822">
              <w:t>it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updateBookDetails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ISBN_id, title, releasedate, language, publisher, authors, genres, description, picture base64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Módosítja egy könyv adatait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getUser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surname, firstname, username, birthplace, birthdate, em</w:t>
            </w:r>
            <w:r w:rsidRPr="00310822">
              <w:t>a</w:t>
            </w:r>
            <w:r w:rsidRPr="00310822">
              <w:t>il, phonenumber, address, mothersmaidenname(mmn), membership end date, active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Adott user_id alapján megadja a felhasználó ö</w:t>
            </w:r>
            <w:r w:rsidRPr="00310822">
              <w:t>s</w:t>
            </w:r>
            <w:r w:rsidRPr="00310822">
              <w:t>szes adatát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getEmployee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empl_id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name, username, admin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Adott empl_id alapján megadja a felhasználó ö</w:t>
            </w:r>
            <w:r w:rsidRPr="00310822">
              <w:t>s</w:t>
            </w:r>
            <w:r w:rsidRPr="00310822">
              <w:t>szes adatát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checkAvailability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status, available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Egy adott könyv-felhasználó ko</w:t>
            </w:r>
            <w:r w:rsidRPr="00310822">
              <w:t>m</w:t>
            </w:r>
            <w:r w:rsidRPr="00310822">
              <w:t>binációra adja meg, hogy el</w:t>
            </w:r>
            <w:r w:rsidRPr="00310822">
              <w:t>ő</w:t>
            </w:r>
            <w:r w:rsidRPr="00310822">
              <w:t>jegyzés vagy fo</w:t>
            </w:r>
            <w:r w:rsidRPr="00310822">
              <w:t>g</w:t>
            </w:r>
            <w:r w:rsidRPr="00310822">
              <w:t>lalás lenne -&gt;status, illetve egyáltalán lehe</w:t>
            </w:r>
            <w:r w:rsidRPr="00310822">
              <w:t>t</w:t>
            </w:r>
            <w:r w:rsidRPr="00310822">
              <w:t>séges-e -&gt;available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addReservationOrBooking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selected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Vagy azelőjegyzés</w:t>
            </w:r>
            <w:r w:rsidR="009D3496" w:rsidRPr="00310822">
              <w:t>,</w:t>
            </w:r>
            <w:r w:rsidRPr="00310822">
              <w:t xml:space="preserve"> vagy a foglalás táblába rakja a könyv-felhasználó párost és visszaadja m</w:t>
            </w:r>
            <w:r w:rsidRPr="00310822">
              <w:t>e</w:t>
            </w:r>
            <w:r w:rsidRPr="00310822">
              <w:t>lyikbe tette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extendReturnDate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book_id,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Meghosszabítja az adott kivétel lejárati dátumát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extendable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book_id,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result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Visszaadja, hogy a megadott kiv</w:t>
            </w:r>
            <w:r w:rsidRPr="00310822">
              <w:t>é</w:t>
            </w:r>
            <w:r w:rsidRPr="00310822">
              <w:t>tel hosszabítható-e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deleteExpiredTokens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Törli a lejárt tokeneket a tábl</w:t>
            </w:r>
            <w:r w:rsidRPr="00310822">
              <w:t>á</w:t>
            </w:r>
            <w:r w:rsidRPr="00310822">
              <w:t>ból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generateToken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user_id, token, type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result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Generál egy új tokent a táblába a megadott adatok alapján és vissz</w:t>
            </w:r>
            <w:r w:rsidRPr="00310822">
              <w:t>a</w:t>
            </w:r>
            <w:r w:rsidRPr="00310822">
              <w:t>küldi, hogy sik</w:t>
            </w:r>
            <w:r w:rsidRPr="00310822">
              <w:t>e</w:t>
            </w:r>
            <w:r w:rsidRPr="00310822">
              <w:t>rült-e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changePassword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password,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Megváltoztatja az adott felhasználó jelszavát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changeEmplPass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empl_id, old pasword, newpassword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result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Megváltoztatja az adott alkalmazott jelszavát és vi</w:t>
            </w:r>
            <w:r w:rsidRPr="00310822">
              <w:t>s</w:t>
            </w:r>
            <w:r w:rsidRPr="00310822">
              <w:t>szaküldi, hogy sikerült-e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deleteToken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token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Törli az adott tokent-t az ada</w:t>
            </w:r>
            <w:r w:rsidRPr="00310822">
              <w:t>t</w:t>
            </w:r>
            <w:r w:rsidRPr="00310822">
              <w:t>bázisból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addBookType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ISBN, title, genres, authors, publisher, releasedate, lang, description, picture base64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state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Hozzáad egy új könyvet</w:t>
            </w:r>
            <w:r w:rsidR="009D3496" w:rsidRPr="00310822">
              <w:t>,</w:t>
            </w:r>
            <w:r w:rsidRPr="00310822">
              <w:t xml:space="preserve"> ha már </w:t>
            </w:r>
            <w:r w:rsidR="00500AE4" w:rsidRPr="00310822">
              <w:t>létezik,</w:t>
            </w:r>
            <w:r w:rsidRPr="00310822">
              <w:t xml:space="preserve"> a könyv azt jelzi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loginEmployee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username, password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info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Az alkalmazott bejelentkezési adatait nézi, ha jó az empl_id-t ad vissza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getUsers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searchTerm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user_id, surname, firstname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ker</w:t>
            </w:r>
            <w:r w:rsidRPr="00310822">
              <w:t>e</w:t>
            </w:r>
            <w:r w:rsidRPr="00310822">
              <w:t>sésnek megfelelő felhasználók n</w:t>
            </w:r>
            <w:r w:rsidRPr="00310822">
              <w:t>é</w:t>
            </w:r>
            <w:r w:rsidRPr="00310822">
              <w:t>hány adatát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getEmployees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empl_id, name, username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az a</w:t>
            </w:r>
            <w:r w:rsidRPr="00310822">
              <w:t>k</w:t>
            </w:r>
            <w:r w:rsidRPr="00310822">
              <w:t>tív alkalmazottak adatait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getBooks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searchTerm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booki_id, ISBN, cím, available, st</w:t>
            </w:r>
            <w:r w:rsidRPr="00310822">
              <w:t>a</w:t>
            </w:r>
            <w:r w:rsidRPr="00310822">
              <w:t>tus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ker</w:t>
            </w:r>
            <w:r w:rsidRPr="00310822">
              <w:t>e</w:t>
            </w:r>
            <w:r w:rsidRPr="00310822">
              <w:t>sésnek megfelelő könyvek néhány adatát, illetve, hogy jelenleg mi a státuszuk (elé</w:t>
            </w:r>
            <w:r w:rsidRPr="00310822">
              <w:t>r</w:t>
            </w:r>
            <w:r w:rsidRPr="00310822">
              <w:t>hető/kivéve/foglalva)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getPublishers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searchTerm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publisher_id, name, phonenumber, email, website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ker</w:t>
            </w:r>
            <w:r w:rsidRPr="00310822">
              <w:t>e</w:t>
            </w:r>
            <w:r w:rsidRPr="00310822">
              <w:t>sésnek megfelelő kiadók összes adatát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updatePublishers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publisher_id, name, phonenumber, email, website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Módosítja egy adott kiadó adat</w:t>
            </w:r>
            <w:r w:rsidRPr="00310822">
              <w:t>a</w:t>
            </w:r>
            <w:r w:rsidRPr="00310822">
              <w:t>it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deletePublisher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publisher_id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state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Törli az adott kiadót, ha már nincs egy könyv kiadójaként sem megadva és vi</w:t>
            </w:r>
            <w:r w:rsidRPr="00310822">
              <w:t>s</w:t>
            </w:r>
            <w:r w:rsidRPr="00310822">
              <w:t>szaküldi, hogy sikeres volt-e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borrowInfo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book_id, state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title, ISBN, name, username, user_id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 state-től függ</w:t>
            </w:r>
            <w:r w:rsidRPr="00310822">
              <w:t>ő</w:t>
            </w:r>
            <w:r w:rsidRPr="00310822">
              <w:t>en ad vissza ad</w:t>
            </w:r>
            <w:r w:rsidRPr="00310822">
              <w:t>a</w:t>
            </w:r>
            <w:r w:rsidRPr="00310822">
              <w:t>tokat egy új kivétellelhez („booking” -&gt; előre le volt fo</w:t>
            </w:r>
            <w:r w:rsidRPr="00310822">
              <w:t>g</w:t>
            </w:r>
            <w:r w:rsidRPr="00310822">
              <w:t>lalva, minden adatot visszaad, „book_id” -&gt; csak a könyv ad</w:t>
            </w:r>
            <w:r w:rsidRPr="00310822">
              <w:t>a</w:t>
            </w:r>
            <w:r w:rsidRPr="00310822">
              <w:t>tait, „user_id” -&gt; csak a felhasználó adatait adja vi</w:t>
            </w:r>
            <w:r w:rsidRPr="00310822">
              <w:t>s</w:t>
            </w:r>
            <w:r w:rsidRPr="00310822">
              <w:t>sza)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borrowBook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user_id, book_id, empl_id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state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Véglegesít egy kivételt és vissz</w:t>
            </w:r>
            <w:r w:rsidRPr="00310822">
              <w:t>a</w:t>
            </w:r>
            <w:r w:rsidRPr="00310822">
              <w:t>jelez, hogy sik</w:t>
            </w:r>
            <w:r w:rsidRPr="00310822">
              <w:t>e</w:t>
            </w:r>
            <w:r w:rsidRPr="00310822">
              <w:t>res-e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returnBook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user_id, book_id, empl_id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new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 xml:space="preserve">Visszavesz egy kiadott </w:t>
            </w:r>
            <w:r w:rsidR="00500AE4" w:rsidRPr="00310822">
              <w:t>könyvet,</w:t>
            </w:r>
            <w:r w:rsidRPr="00310822">
              <w:t xml:space="preserve"> és ha volt rá el</w:t>
            </w:r>
            <w:r w:rsidRPr="00310822">
              <w:t>ő</w:t>
            </w:r>
            <w:r w:rsidRPr="00310822">
              <w:t>jegyzés, akkor a legrégebbit fogl</w:t>
            </w:r>
            <w:r w:rsidRPr="00310822">
              <w:t>a</w:t>
            </w:r>
            <w:r w:rsidRPr="00310822">
              <w:t>lásra váltja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returnInfo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title, ISBN, name, user_id, end date, late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Könyv visszav</w:t>
            </w:r>
            <w:r w:rsidRPr="00310822">
              <w:t>é</w:t>
            </w:r>
            <w:r w:rsidRPr="00310822">
              <w:t xml:space="preserve">teléhez szükséges adatokat adja vissza 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addPublisher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name, phonenumber, email, website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state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Hozzáad egy új kiadót az adatb</w:t>
            </w:r>
            <w:r w:rsidRPr="00310822">
              <w:t>á</w:t>
            </w:r>
            <w:r w:rsidRPr="00310822">
              <w:t>zishoz és vissz</w:t>
            </w:r>
            <w:r w:rsidRPr="00310822">
              <w:t>a</w:t>
            </w:r>
            <w:r w:rsidRPr="00310822">
              <w:t>küldi, hogy sik</w:t>
            </w:r>
            <w:r w:rsidRPr="00310822">
              <w:t>e</w:t>
            </w:r>
            <w:r w:rsidRPr="00310822">
              <w:t>res volt-e a műv</w:t>
            </w:r>
            <w:r w:rsidRPr="00310822">
              <w:t>e</w:t>
            </w:r>
            <w:r w:rsidRPr="00310822">
              <w:t>let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addUser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surname, firstname, username, birthdate, birthplace, email, phonenumber, address, mothersmaidenname(mmn)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state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Hozzáad egy új felhasználót, és visszaküldi, hogy sikeres volt-e a művelet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addEmployee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name, username, jelszó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Hozzáad egy új alkalmazottat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renewMembership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end_date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Meghosszabítja az adott felhas</w:t>
            </w:r>
            <w:r w:rsidRPr="00310822">
              <w:t>z</w:t>
            </w:r>
            <w:r w:rsidRPr="00310822">
              <w:t>náló tagságát egy évvel és visszaa</w:t>
            </w:r>
            <w:r w:rsidRPr="00310822">
              <w:t>d</w:t>
            </w:r>
            <w:r w:rsidRPr="00310822">
              <w:t>ja az új lejárati dátumot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getSystemSettings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membeshipfee, borrowingtime, lengtheningtime, bookingtime, maxreservations, maxlengthenings, latencyfee, resettokenexpiraiton, login tokenexpiration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az ö</w:t>
            </w:r>
            <w:r w:rsidRPr="00310822">
              <w:t>s</w:t>
            </w:r>
            <w:r w:rsidRPr="00310822">
              <w:t>szes rendszer b</w:t>
            </w:r>
            <w:r w:rsidRPr="00310822">
              <w:t>e</w:t>
            </w:r>
            <w:r w:rsidRPr="00310822">
              <w:t>állítást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deactiveUser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Deaktivál egy felhasználót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deactiveEmpl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empl_id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Deaktivál egy alkalmazottat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checkPermissions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reservation, booking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Megadja, hogy az adott felhasználó tud-e előjegyezni és foglalni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getBookStates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ISBN_id, ISBN, title, state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ker</w:t>
            </w:r>
            <w:r w:rsidRPr="00310822">
              <w:t>e</w:t>
            </w:r>
            <w:r w:rsidRPr="00310822">
              <w:t>sésnek megfelelő könyvek néhány adatát és hogy foglalható-e, vagy csak előjegyezh</w:t>
            </w:r>
            <w:r w:rsidRPr="00310822">
              <w:t>e</w:t>
            </w:r>
            <w:r w:rsidRPr="00310822">
              <w:t>tő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getUsernames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name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username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 felhasználónév generálásához kilistázza a már létező, hasonló felhasználónev</w:t>
            </w:r>
            <w:r w:rsidRPr="00310822">
              <w:t>e</w:t>
            </w:r>
            <w:r w:rsidRPr="00310822">
              <w:t>ket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getEmplUsernames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name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username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Az alkalmazott felhasználónév generálásához kilistázza a már létező, hasonló alkalmazotti fe</w:t>
            </w:r>
            <w:r w:rsidRPr="00310822">
              <w:t>l</w:t>
            </w:r>
            <w:r w:rsidRPr="00310822">
              <w:t>használóneveket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getHistory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book_id, 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result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Kivételnél me</w:t>
            </w:r>
            <w:r w:rsidRPr="00310822">
              <w:t>g</w:t>
            </w:r>
            <w:r w:rsidRPr="00310822">
              <w:t>mondja, hogy a felhasználó olva</w:t>
            </w:r>
            <w:r w:rsidRPr="00310822">
              <w:t>s</w:t>
            </w:r>
            <w:r w:rsidRPr="00310822">
              <w:t>ta-e már az adott könyvet, ha igen azt is megmondja hány napja olva</w:t>
            </w:r>
            <w:r w:rsidRPr="00310822">
              <w:t>s</w:t>
            </w:r>
            <w:r w:rsidRPr="00310822">
              <w:t>ta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getAuthors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ISBN_id, inverse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author_id, author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 xml:space="preserve">Kilistázza egy könyv szerzőit, ha az inverse </w:t>
            </w:r>
            <w:r w:rsidR="00500AE4" w:rsidRPr="00310822">
              <w:t>igaz,</w:t>
            </w:r>
            <w:r w:rsidRPr="00310822">
              <w:t xml:space="preserve"> akkor azokat a szerzőket listázza ki, amik nem ta</w:t>
            </w:r>
            <w:r w:rsidRPr="00310822">
              <w:t>r</w:t>
            </w:r>
            <w:r w:rsidRPr="00310822">
              <w:t>toznak a köny</w:t>
            </w:r>
            <w:r w:rsidRPr="00310822">
              <w:t>v</w:t>
            </w:r>
            <w:r w:rsidRPr="00310822">
              <w:t>höz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getCategories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ISBN_id, inverse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genre_id, genre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 xml:space="preserve">Kilistázza egy könyv kategóriáit, ha az inverse </w:t>
            </w:r>
            <w:r w:rsidR="00500AE4" w:rsidRPr="00310822">
              <w:t>igaz,</w:t>
            </w:r>
            <w:r w:rsidRPr="00310822">
              <w:t xml:space="preserve"> akkor azokat a kategóriákat listázza ki, amik nem tartoznak a könyvhöz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deactivateBook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Deaktiválja az adott könyvet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addToInventory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book_id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Hozzáad egy adott típusú könyvet a raktá</w:t>
            </w:r>
            <w:r w:rsidRPr="00310822">
              <w:t>r</w:t>
            </w:r>
            <w:r w:rsidRPr="00310822">
              <w:t>hoz és megadja az azonosítóját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getReservations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searchTerm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reservation_id, username, title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ker</w:t>
            </w:r>
            <w:r w:rsidRPr="00310822">
              <w:t>e</w:t>
            </w:r>
            <w:r w:rsidRPr="00310822">
              <w:t>sésnek megfelelő előjegyzéseket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getBookings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searchTerm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booking_id, username, title, end datehandled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ker</w:t>
            </w:r>
            <w:r w:rsidRPr="00310822">
              <w:t>e</w:t>
            </w:r>
            <w:r w:rsidRPr="00310822">
              <w:t>sési feltételnek megfelelő fogl</w:t>
            </w:r>
            <w:r w:rsidRPr="00310822">
              <w:t>a</w:t>
            </w:r>
            <w:r w:rsidRPr="00310822">
              <w:t>lások összes ad</w:t>
            </w:r>
            <w:r w:rsidRPr="00310822">
              <w:t>a</w:t>
            </w:r>
            <w:r w:rsidRPr="00310822">
              <w:t>tát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getBorrowings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searchTerm, returnedToo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borrowing_id, username, title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Kilistázzat a ker</w:t>
            </w:r>
            <w:r w:rsidRPr="00310822">
              <w:t>e</w:t>
            </w:r>
            <w:r w:rsidRPr="00310822">
              <w:t>sési feltételnek megfelelő kivét</w:t>
            </w:r>
            <w:r w:rsidRPr="00310822">
              <w:t>e</w:t>
            </w:r>
            <w:r w:rsidRPr="00310822">
              <w:t xml:space="preserve">leknek adatait, ha returnedToo </w:t>
            </w:r>
            <w:r w:rsidR="00500AE4" w:rsidRPr="00310822">
              <w:t>igaz,</w:t>
            </w:r>
            <w:r w:rsidRPr="00310822">
              <w:t xml:space="preserve"> akkor a visszavitt kivételek között is keres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updateSystemSettings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membeshipfee, borrowingtime, lengtheningtime, bookingtime, maxreservations, maxlengthenings, latencyfee, resettokenexpiraiton, login tokenexpiration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Megváltoztatja a rendszer beállít</w:t>
            </w:r>
            <w:r w:rsidRPr="00310822">
              <w:t>á</w:t>
            </w:r>
            <w:r w:rsidRPr="00310822">
              <w:t>sokat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getBooksFromFavorites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title, ISBN_id, authors, ISBN, picture base64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az adott felhsználó kedvenceit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addBooksToFavorites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user_id, ISBN_id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Hozzáad egy könyvet a ke</w:t>
            </w:r>
            <w:r w:rsidRPr="00310822">
              <w:t>d</w:t>
            </w:r>
            <w:r w:rsidRPr="00310822">
              <w:t>vencekhez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removeBooksFromFavorites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user_id, ISBN_id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Töröl egy kön</w:t>
            </w:r>
            <w:r w:rsidRPr="00310822">
              <w:t>y</w:t>
            </w:r>
            <w:r w:rsidRPr="00310822">
              <w:t>vet a kedvencek közül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lastRenderedPageBreak/>
              <w:t>isItOnFavorites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user_id, ISBN_id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result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Megnézi, hogy az adott könyv a kedvencek között van-e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getSimilarBooks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ISBN_id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ISBN, title, picture base64, authors, genres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A megadott könyvhöz hasonló könyveket listáz ki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getReservables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searchTerm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ISBN_id, ISBN, title, state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Kilistázza a ker</w:t>
            </w:r>
            <w:r w:rsidRPr="00310822">
              <w:t>e</w:t>
            </w:r>
            <w:r w:rsidRPr="00310822">
              <w:t>sésnek megfelelő csak előjegyezh</w:t>
            </w:r>
            <w:r w:rsidRPr="00310822">
              <w:t>e</w:t>
            </w:r>
            <w:r w:rsidRPr="00310822">
              <w:t>tő könyveket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checkForBookings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/>
        </w:tc>
        <w:tc>
          <w:tcPr>
            <w:tcW w:w="1681" w:type="dxa"/>
            <w:vAlign w:val="center"/>
          </w:tcPr>
          <w:p w:rsidR="003C2896" w:rsidRPr="00310822" w:rsidRDefault="003C2896" w:rsidP="00346009">
            <w:r w:rsidRPr="00310822">
              <w:t>result</w:t>
            </w:r>
          </w:p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Nézi, hogy jött-e új foglalás</w:t>
            </w:r>
          </w:p>
        </w:tc>
      </w:tr>
      <w:tr w:rsidR="003C2896" w:rsidRPr="00310822" w:rsidTr="00C03417">
        <w:trPr>
          <w:cantSplit/>
        </w:trPr>
        <w:tc>
          <w:tcPr>
            <w:tcW w:w="3256" w:type="dxa"/>
            <w:vAlign w:val="center"/>
          </w:tcPr>
          <w:p w:rsidR="003C2896" w:rsidRPr="00310822" w:rsidRDefault="003C2896" w:rsidP="00346009">
            <w:r w:rsidRPr="00310822">
              <w:t>changeHandled</w:t>
            </w:r>
          </w:p>
        </w:tc>
        <w:tc>
          <w:tcPr>
            <w:tcW w:w="1579" w:type="dxa"/>
            <w:vAlign w:val="center"/>
          </w:tcPr>
          <w:p w:rsidR="003C2896" w:rsidRPr="00310822" w:rsidRDefault="003C2896" w:rsidP="00346009">
            <w:r w:rsidRPr="00310822">
              <w:t>booking_id</w:t>
            </w:r>
          </w:p>
        </w:tc>
        <w:tc>
          <w:tcPr>
            <w:tcW w:w="1681" w:type="dxa"/>
            <w:vAlign w:val="center"/>
          </w:tcPr>
          <w:p w:rsidR="003C2896" w:rsidRPr="00310822" w:rsidRDefault="003C2896" w:rsidP="00346009"/>
        </w:tc>
        <w:tc>
          <w:tcPr>
            <w:tcW w:w="1977" w:type="dxa"/>
            <w:vAlign w:val="center"/>
          </w:tcPr>
          <w:p w:rsidR="003C2896" w:rsidRPr="00310822" w:rsidRDefault="003C2896" w:rsidP="00346009">
            <w:r w:rsidRPr="00310822">
              <w:t>Megváltoztatja az adott foglaláson a handled értéket</w:t>
            </w:r>
          </w:p>
        </w:tc>
      </w:tr>
    </w:tbl>
    <w:p w:rsidR="00B136BF" w:rsidRPr="00310822" w:rsidRDefault="00B136BF" w:rsidP="003C2896"/>
    <w:p w:rsidR="00B136BF" w:rsidRPr="00310822" w:rsidRDefault="00B136BF">
      <w:r w:rsidRPr="00310822">
        <w:br w:type="page"/>
      </w:r>
    </w:p>
    <w:p w:rsidR="008D3983" w:rsidRPr="00310822" w:rsidRDefault="008D3983" w:rsidP="00836FEF">
      <w:pPr>
        <w:pStyle w:val="Cmsor2"/>
        <w:rPr>
          <w:sz w:val="30"/>
          <w:szCs w:val="30"/>
        </w:rPr>
      </w:pPr>
      <w:bookmarkStart w:id="72" w:name="_Toc196901195"/>
      <w:r w:rsidRPr="00310822">
        <w:rPr>
          <w:sz w:val="30"/>
          <w:szCs w:val="30"/>
        </w:rPr>
        <w:lastRenderedPageBreak/>
        <w:t>Tesztelés</w:t>
      </w:r>
      <w:bookmarkEnd w:id="72"/>
    </w:p>
    <w:p w:rsidR="008D3983" w:rsidRPr="00310822" w:rsidRDefault="008D3983" w:rsidP="008D3983">
      <w:pPr>
        <w:jc w:val="both"/>
      </w:pPr>
      <w:r w:rsidRPr="00310822">
        <w:t xml:space="preserve">A fejlesztés során kizárólag manuális teszteket végeztünk. Az alkalmazások minden komponensét végiteszteltük, és </w:t>
      </w:r>
      <w:r w:rsidR="00500AE4" w:rsidRPr="00310822">
        <w:t>rendeltetésszerű</w:t>
      </w:r>
      <w:r w:rsidRPr="00310822">
        <w:t xml:space="preserve"> működésükről megbizonyosodtunk. A továbbiakban azt részletezzük, hogy a rendszer egyes részeit milyen környezetben és hogyan teszteltük. Komponens tesztekre, integrációs tesztekre és rendszer tesztekre egyaránt kiterünk. </w:t>
      </w:r>
    </w:p>
    <w:p w:rsidR="008D3983" w:rsidRPr="00310822" w:rsidRDefault="008D3983" w:rsidP="00F74E3B">
      <w:pPr>
        <w:pStyle w:val="Cmsor3"/>
        <w:rPr>
          <w:sz w:val="28"/>
          <w:szCs w:val="28"/>
        </w:rPr>
      </w:pPr>
      <w:bookmarkStart w:id="73" w:name="_Toc196901196"/>
      <w:r w:rsidRPr="00310822">
        <w:rPr>
          <w:sz w:val="28"/>
          <w:szCs w:val="28"/>
        </w:rPr>
        <w:t>SQL eljárások tesztelése</w:t>
      </w:r>
      <w:bookmarkEnd w:id="73"/>
    </w:p>
    <w:p w:rsidR="008D3983" w:rsidRPr="00310822" w:rsidRDefault="008D3983" w:rsidP="008D3983">
      <w:pPr>
        <w:jc w:val="both"/>
      </w:pPr>
      <w:r w:rsidRPr="00310822">
        <w:t>Az eljárásokat PhpMyAdmin-ban teszteltük Az SQL terminálban és megadtuk a procedure-nek a megfelelő paramétereket és meghívtuk. Majd ellenőriztük, hogy h</w:t>
      </w:r>
      <w:r w:rsidRPr="00310822">
        <w:t>e</w:t>
      </w:r>
      <w:r w:rsidRPr="00310822">
        <w:t xml:space="preserve">lyesen dolgozta-e fel a kérést és helyes adatokat adott-e vissza. </w:t>
      </w:r>
    </w:p>
    <w:p w:rsidR="008D3983" w:rsidRPr="00310822" w:rsidRDefault="008D3983" w:rsidP="00F74E3B">
      <w:pPr>
        <w:pStyle w:val="Cmsor3"/>
        <w:rPr>
          <w:sz w:val="28"/>
          <w:szCs w:val="28"/>
        </w:rPr>
      </w:pPr>
      <w:bookmarkStart w:id="74" w:name="_Toc196901197"/>
      <w:r w:rsidRPr="00310822">
        <w:rPr>
          <w:sz w:val="28"/>
          <w:szCs w:val="28"/>
        </w:rPr>
        <w:t>Adatbázis tesztadatok</w:t>
      </w:r>
      <w:bookmarkEnd w:id="74"/>
    </w:p>
    <w:p w:rsidR="008D3983" w:rsidRPr="00310822" w:rsidRDefault="008D3983" w:rsidP="008D3983">
      <w:pPr>
        <w:jc w:val="both"/>
      </w:pPr>
      <w:r w:rsidRPr="00310822">
        <w:t xml:space="preserve">A fejlesztés során több tesztadathalmaz is készült. </w:t>
      </w:r>
      <w:r w:rsidR="0005797D" w:rsidRPr="00310822">
        <w:t>Az első adatokat LLM segítségével generáltuk</w:t>
      </w:r>
      <w:r w:rsidRPr="00310822">
        <w:t xml:space="preserve">. A második adathalmazra azért volt szükségünk, hogy </w:t>
      </w:r>
      <w:r w:rsidR="00500AE4" w:rsidRPr="00310822">
        <w:t>lássuk,</w:t>
      </w:r>
      <w:r w:rsidRPr="00310822">
        <w:t xml:space="preserve"> hogyan m</w:t>
      </w:r>
      <w:r w:rsidRPr="00310822">
        <w:t>ű</w:t>
      </w:r>
      <w:r w:rsidRPr="00310822">
        <w:t>ködik rendszerünk nagyobb számú adatnál (weboldalon lapozás funkció működik-e stb.). Az elsőben mindössze 2 könyv szerepelt és még nem volt hozzá megfelelő áll</w:t>
      </w:r>
      <w:r w:rsidRPr="00310822">
        <w:t>a</w:t>
      </w:r>
      <w:r w:rsidRPr="00310822">
        <w:t>potban a rendszer, hogy alkalmazáson belül bővítsük az első tesztadatokat. Ez az adathalmaz már manuálisan lett legépelve, viszont nem voltak olyan pontosak és h</w:t>
      </w:r>
      <w:r w:rsidRPr="00310822">
        <w:t>e</w:t>
      </w:r>
      <w:r w:rsidRPr="00310822">
        <w:t>lyesek. A könyveknek nem volt címük például csak helyettesítő szöveg pl.: Book1. A harmadik tesztadathalmaz a végleges és legteljesebb adatbázis, a vizsgaremek védés is ezzel kerül bemutatásra. Ez is egy kézzel írott adatbázis, amit már az asztali alkalm</w:t>
      </w:r>
      <w:r w:rsidRPr="00310822">
        <w:t>a</w:t>
      </w:r>
      <w:r w:rsidRPr="00310822">
        <w:t>záson belül lett felvéve az adatbázisba és aztán ki is lett exportálva. A tesztadatok között található könyvek a Libri könyvesbolt webáruházából lettek kigyűjtve.</w:t>
      </w:r>
    </w:p>
    <w:p w:rsidR="008D3983" w:rsidRPr="00310822" w:rsidRDefault="008D3983" w:rsidP="00F74E3B">
      <w:pPr>
        <w:pStyle w:val="Cmsor3"/>
        <w:rPr>
          <w:sz w:val="28"/>
          <w:szCs w:val="28"/>
        </w:rPr>
      </w:pPr>
      <w:bookmarkStart w:id="75" w:name="_Toc196901198"/>
      <w:r w:rsidRPr="00310822">
        <w:rPr>
          <w:sz w:val="28"/>
          <w:szCs w:val="28"/>
        </w:rPr>
        <w:t>Api asztali alkalmazással való összeköttetésének integrációs tesztje</w:t>
      </w:r>
      <w:bookmarkEnd w:id="75"/>
    </w:p>
    <w:p w:rsidR="008D3983" w:rsidRPr="00310822" w:rsidRDefault="008D3983" w:rsidP="008D3983">
      <w:pPr>
        <w:jc w:val="both"/>
      </w:pPr>
      <w:r w:rsidRPr="00310822">
        <w:t>Egyik legrészletesebben tesztelt rész az adatbázis és az alkalmazás közötti kapcsolat volt. Mivel ez a leggyakrabban használt eleme az asztali alkalmazásnak. Minden m</w:t>
      </w:r>
      <w:r w:rsidRPr="00310822">
        <w:t>ó</w:t>
      </w:r>
      <w:r w:rsidRPr="00310822">
        <w:t>dosítás és lekérdezés ezen keresztül megy végig, ezért nem keletkezhet hiba ezen a helyen. Miután elkészült az alkalmazás egyik olyan komponense, amiben egy POST kérés is szükséges volt ezeket a teszteket hajtottuk végre. Meghívtuk az elkészült részt és megnéztük milyen hibát ad a</w:t>
      </w:r>
      <w:r w:rsidR="00706559">
        <w:t>z</w:t>
      </w:r>
      <w:r w:rsidRPr="00310822">
        <w:t xml:space="preserve"> API. Némely hibákat a Visual StudioCode terminá</w:t>
      </w:r>
      <w:r w:rsidRPr="00310822">
        <w:t>l</w:t>
      </w:r>
      <w:r w:rsidRPr="00310822">
        <w:t>ján lehetett észrevenni, ha ilyen történt</w:t>
      </w:r>
      <w:r w:rsidR="00706559">
        <w:t>,</w:t>
      </w:r>
      <w:r w:rsidRPr="00310822">
        <w:t xml:space="preserve"> akkor vagy nem létezett az adott végpont vagy az eljárásban volt hiba. A másik hely, ahol hibát lehetett észlelni a Visual Studio volt mivel, ha nem megfelelő JSON formátumban érkezett a válasz a rendszer hibát d</w:t>
      </w:r>
      <w:r w:rsidRPr="00310822">
        <w:t>o</w:t>
      </w:r>
      <w:r w:rsidRPr="00310822">
        <w:t xml:space="preserve">bott. </w:t>
      </w:r>
    </w:p>
    <w:p w:rsidR="008D3983" w:rsidRPr="00310822" w:rsidRDefault="008D3983" w:rsidP="00F74E3B">
      <w:pPr>
        <w:pStyle w:val="Cmsor3"/>
        <w:rPr>
          <w:sz w:val="28"/>
          <w:szCs w:val="28"/>
        </w:rPr>
      </w:pPr>
      <w:bookmarkStart w:id="76" w:name="_Toc196901199"/>
      <w:r w:rsidRPr="00310822">
        <w:rPr>
          <w:sz w:val="28"/>
          <w:szCs w:val="28"/>
        </w:rPr>
        <w:t>Asztali alkalmazás rendszertesztek</w:t>
      </w:r>
      <w:bookmarkEnd w:id="76"/>
    </w:p>
    <w:p w:rsidR="00F55769" w:rsidRDefault="008D3983" w:rsidP="00571160">
      <w:pPr>
        <w:jc w:val="both"/>
      </w:pPr>
      <w:r w:rsidRPr="00310822">
        <w:t>Az asztali alkalmazás rendszertesztjeit a csapat mindhárom tagja végzett. Megbiz</w:t>
      </w:r>
      <w:r w:rsidRPr="00310822">
        <w:t>o</w:t>
      </w:r>
      <w:r w:rsidRPr="00310822">
        <w:t>nyosodtunk, hogy minden funkció hiba nélkül és rendeltetésszerűen működik a tesz</w:t>
      </w:r>
      <w:r w:rsidRPr="00310822">
        <w:t>t</w:t>
      </w:r>
      <w:r w:rsidRPr="00310822">
        <w:t xml:space="preserve">adatokon. Ha hibát találtunk a Visual Studiodebug funkciói segítségével kerestük a hiba helyét és hárítottuk el. </w:t>
      </w:r>
    </w:p>
    <w:p w:rsidR="00F55769" w:rsidRDefault="00F55769">
      <w:r>
        <w:br w:type="page"/>
      </w:r>
    </w:p>
    <w:p w:rsidR="00432A2F" w:rsidRDefault="00F55769" w:rsidP="00F55769">
      <w:pPr>
        <w:pStyle w:val="Cmsor2"/>
      </w:pPr>
      <w:bookmarkStart w:id="77" w:name="_Toc196901200"/>
      <w:r>
        <w:lastRenderedPageBreak/>
        <w:t>Továbbfejlesztési lehetőségek</w:t>
      </w:r>
      <w:bookmarkEnd w:id="77"/>
    </w:p>
    <w:p w:rsidR="00F55769" w:rsidRDefault="00F55769" w:rsidP="00F55769">
      <w:pPr>
        <w:pStyle w:val="Cmsor3"/>
      </w:pPr>
      <w:bookmarkStart w:id="78" w:name="_Toc196901201"/>
      <w:r>
        <w:t>Szavazás</w:t>
      </w:r>
      <w:bookmarkEnd w:id="78"/>
    </w:p>
    <w:p w:rsidR="00F55769" w:rsidRDefault="00F55769" w:rsidP="00F55769">
      <w:r>
        <w:t>A felhasználók indíthatnának szavazást („petíciót”), hogy melyik könyvet látnák sz</w:t>
      </w:r>
      <w:r>
        <w:t>í</w:t>
      </w:r>
      <w:r>
        <w:t>vesen a könyvtár polcain</w:t>
      </w:r>
      <w:r w:rsidR="00851AD3">
        <w:t xml:space="preserve"> és minden hónapban a nyertest vagy a 3 legtöbb szavazatot gyűjtött könyvet beszerezné a könyvtár</w:t>
      </w:r>
      <w:r>
        <w:t>. A felhasználók létrehozhatnának új szavazást, vagy támogathatnának meglévőket</w:t>
      </w:r>
      <w:r w:rsidR="00851AD3">
        <w:t xml:space="preserve">, azonban korlátozni kellene majd, hogy egy olyan könyvre, amire már indult szavazás, ne lehessen újat indítani. </w:t>
      </w:r>
    </w:p>
    <w:p w:rsidR="00851AD3" w:rsidRDefault="00851AD3" w:rsidP="00851AD3">
      <w:pPr>
        <w:pStyle w:val="Cmsor3"/>
      </w:pPr>
      <w:bookmarkStart w:id="79" w:name="_Toc196901202"/>
      <w:r>
        <w:t>Értesítés új könyvekről</w:t>
      </w:r>
      <w:bookmarkEnd w:id="79"/>
    </w:p>
    <w:p w:rsidR="00851AD3" w:rsidRPr="00851AD3" w:rsidRDefault="00851AD3" w:rsidP="00851AD3">
      <w:r>
        <w:t xml:space="preserve">A felhasználók </w:t>
      </w:r>
      <w:r w:rsidR="001E3327">
        <w:t xml:space="preserve">beállíthatnák, hogy kérnek értesítőt, ha egy adott könyv a kínálatba kerül, vagy ha egy kedvenc műfajban, szerzőtől, kiadótól új könyv kerül a polcokra. Az értesítés érkezhetne a </w:t>
      </w:r>
      <w:r w:rsidR="00F05D82">
        <w:t>f</w:t>
      </w:r>
      <w:r w:rsidR="001E3327">
        <w:t>elhasználó e-mail címére</w:t>
      </w:r>
      <w:r w:rsidR="00F05D82">
        <w:t>,</w:t>
      </w:r>
      <w:r w:rsidR="001E3327">
        <w:t xml:space="preserve"> valamint készíthetnénk egy üz</w:t>
      </w:r>
      <w:r w:rsidR="001E3327">
        <w:t>e</w:t>
      </w:r>
      <w:r w:rsidR="001E3327">
        <w:t>netek/értesítések menüpontot a weboldalra</w:t>
      </w:r>
      <w:r w:rsidR="00500AE4">
        <w:t xml:space="preserve"> </w:t>
      </w:r>
      <w:r w:rsidR="001E3327">
        <w:t>ahova</w:t>
      </w:r>
      <w:r w:rsidR="00500AE4">
        <w:t>,</w:t>
      </w:r>
      <w:r w:rsidR="001E3327">
        <w:t xml:space="preserve"> ha bejelentkezik a felhasználó, megtekintheti az új értesítéseket. </w:t>
      </w:r>
    </w:p>
    <w:p w:rsidR="00851AD3" w:rsidRDefault="00851AD3" w:rsidP="00851AD3">
      <w:pPr>
        <w:pStyle w:val="Cmsor3"/>
      </w:pPr>
      <w:bookmarkStart w:id="80" w:name="_Toc196901203"/>
      <w:r>
        <w:t>Kívánságlisták létrehozása</w:t>
      </w:r>
      <w:bookmarkEnd w:id="80"/>
    </w:p>
    <w:p w:rsidR="001E3327" w:rsidRPr="001E3327" w:rsidRDefault="001E3327" w:rsidP="001E3327">
      <w:r>
        <w:t>Lehetne felhasználóként létrehozni kívánságlistákat. Ugyan kedvencekhez adhatunk könyveket most is, azonban lehetne olyan funkció, hogy mondjuk külön listába tehe</w:t>
      </w:r>
      <w:r>
        <w:t>t</w:t>
      </w:r>
      <w:r>
        <w:t>jük az elolvasott könyveket, a kedvenc sci-fi, külön a kedvenc dark romance könyv</w:t>
      </w:r>
      <w:r>
        <w:t>e</w:t>
      </w:r>
      <w:r>
        <w:t>inket</w:t>
      </w:r>
      <w:r w:rsidR="00F05D82">
        <w:t>. A lényeg, hogy teljesen szabadon létrehozhatnánk és személyre szabhatnánk ezeket, mint egy Spotify lejátszási listát.</w:t>
      </w:r>
    </w:p>
    <w:p w:rsidR="00851AD3" w:rsidRDefault="00851AD3" w:rsidP="00851AD3">
      <w:pPr>
        <w:pStyle w:val="Cmsor3"/>
      </w:pPr>
      <w:bookmarkStart w:id="81" w:name="_Toc196901204"/>
      <w:r>
        <w:t>Mobilalkalmazás létrehozása</w:t>
      </w:r>
      <w:bookmarkEnd w:id="81"/>
    </w:p>
    <w:p w:rsidR="00851AD3" w:rsidRPr="00851AD3" w:rsidRDefault="00F05D82" w:rsidP="00851AD3">
      <w:r>
        <w:t>Természetesen kiegészíthetné a szoftvercsomagot egy mobilalkalmazás is, amely m</w:t>
      </w:r>
      <w:r>
        <w:t>a</w:t>
      </w:r>
      <w:r>
        <w:t>gába foglalná a weboldal összes funkcióját. Ide a felhasználók ugyanazzal a felhas</w:t>
      </w:r>
      <w:r>
        <w:t>z</w:t>
      </w:r>
      <w:r>
        <w:t xml:space="preserve">nálónévvel és jelszóval tudnának bejelentkezni, mint a webes felületre. </w:t>
      </w:r>
    </w:p>
    <w:p w:rsidR="00432A2F" w:rsidRPr="00310822" w:rsidRDefault="00432A2F">
      <w:r w:rsidRPr="00310822">
        <w:br w:type="page"/>
      </w:r>
    </w:p>
    <w:p w:rsidR="003C2896" w:rsidRPr="00310822" w:rsidRDefault="00432A2F" w:rsidP="001C1496">
      <w:pPr>
        <w:pStyle w:val="Cmsor1"/>
        <w:rPr>
          <w:sz w:val="32"/>
          <w:szCs w:val="32"/>
        </w:rPr>
      </w:pPr>
      <w:bookmarkStart w:id="82" w:name="_Toc196901205"/>
      <w:r w:rsidRPr="00310822">
        <w:rPr>
          <w:sz w:val="32"/>
          <w:szCs w:val="32"/>
        </w:rPr>
        <w:lastRenderedPageBreak/>
        <w:t>Felhasználói dokumentáció</w:t>
      </w:r>
      <w:bookmarkEnd w:id="82"/>
    </w:p>
    <w:p w:rsidR="007B5631" w:rsidRPr="00310822" w:rsidRDefault="007B5631" w:rsidP="007B5631">
      <w:pPr>
        <w:pStyle w:val="Cmsor2"/>
        <w:rPr>
          <w:sz w:val="30"/>
          <w:szCs w:val="30"/>
        </w:rPr>
      </w:pPr>
      <w:bookmarkStart w:id="83" w:name="_Toc196901206"/>
      <w:r w:rsidRPr="00310822">
        <w:rPr>
          <w:sz w:val="30"/>
          <w:szCs w:val="30"/>
        </w:rPr>
        <w:t>Üzembe helyezési útmutató</w:t>
      </w:r>
      <w:bookmarkEnd w:id="83"/>
      <w:r w:rsidRPr="00310822">
        <w:rPr>
          <w:sz w:val="30"/>
          <w:szCs w:val="30"/>
        </w:rPr>
        <w:t> </w:t>
      </w:r>
    </w:p>
    <w:p w:rsidR="007B5631" w:rsidRPr="00310822" w:rsidRDefault="007B5631" w:rsidP="007B5631">
      <w:pPr>
        <w:pStyle w:val="Cmsor3"/>
        <w:rPr>
          <w:sz w:val="28"/>
          <w:szCs w:val="28"/>
        </w:rPr>
      </w:pPr>
      <w:bookmarkStart w:id="84" w:name="_Toc196901207"/>
      <w:r w:rsidRPr="00310822">
        <w:rPr>
          <w:sz w:val="28"/>
          <w:szCs w:val="28"/>
        </w:rPr>
        <w:t>A GitHub repository letöltése és kicsomagolása</w:t>
      </w:r>
      <w:bookmarkEnd w:id="84"/>
      <w:r w:rsidRPr="00310822">
        <w:rPr>
          <w:sz w:val="28"/>
          <w:szCs w:val="28"/>
        </w:rPr>
        <w:t> </w:t>
      </w:r>
    </w:p>
    <w:p w:rsidR="007B5631" w:rsidRPr="00310822" w:rsidRDefault="007B5631" w:rsidP="007B5631">
      <w:r w:rsidRPr="00310822">
        <w:t>A projekt forráskódja elérhető a GitHubon. A letöltés és felhasználás lépései: </w:t>
      </w:r>
    </w:p>
    <w:p w:rsidR="007B5631" w:rsidRPr="00310822" w:rsidRDefault="00CA0396" w:rsidP="00E05383">
      <w:pPr>
        <w:numPr>
          <w:ilvl w:val="0"/>
          <w:numId w:val="23"/>
        </w:numPr>
      </w:pPr>
      <w:r>
        <w:t>Nyissa</w:t>
      </w:r>
      <w:r w:rsidR="007B5631" w:rsidRPr="00310822">
        <w:rPr>
          <w:b/>
          <w:bCs/>
        </w:rPr>
        <w:t>meg a GitHub repository-t</w:t>
      </w:r>
      <w:r w:rsidR="007B5631" w:rsidRPr="00310822">
        <w:t> </w:t>
      </w:r>
    </w:p>
    <w:p w:rsidR="007B5631" w:rsidRPr="00310822" w:rsidRDefault="007B5631" w:rsidP="00E05383">
      <w:pPr>
        <w:numPr>
          <w:ilvl w:val="0"/>
          <w:numId w:val="24"/>
        </w:numPr>
      </w:pPr>
      <w:r w:rsidRPr="00310822">
        <w:t xml:space="preserve">A dokumentációban megadott GitHub linkre kattintva </w:t>
      </w:r>
      <w:r w:rsidR="00CA0396">
        <w:t>nyissa</w:t>
      </w:r>
      <w:r w:rsidRPr="00310822">
        <w:t xml:space="preserve"> meg a projekt oldalát. </w:t>
      </w:r>
    </w:p>
    <w:p w:rsidR="007B5631" w:rsidRPr="00310822" w:rsidRDefault="007B5631" w:rsidP="00E05383">
      <w:pPr>
        <w:numPr>
          <w:ilvl w:val="0"/>
          <w:numId w:val="25"/>
        </w:numPr>
      </w:pPr>
      <w:r w:rsidRPr="00310822">
        <w:t xml:space="preserve">A repository főoldalán </w:t>
      </w:r>
      <w:r w:rsidR="00CA0396">
        <w:t>keresse</w:t>
      </w:r>
      <w:r w:rsidRPr="00310822">
        <w:t xml:space="preserve"> meg a zöld </w:t>
      </w:r>
      <w:r w:rsidRPr="00310822">
        <w:rPr>
          <w:b/>
          <w:bCs/>
        </w:rPr>
        <w:t>"Code"</w:t>
      </w:r>
      <w:r w:rsidRPr="00310822">
        <w:t xml:space="preserve"> gombot, majd válas</w:t>
      </w:r>
      <w:r w:rsidR="00CA0396">
        <w:t>sza</w:t>
      </w:r>
      <w:r w:rsidRPr="00310822">
        <w:t xml:space="preserve"> a </w:t>
      </w:r>
      <w:r w:rsidRPr="00310822">
        <w:rPr>
          <w:b/>
          <w:bCs/>
        </w:rPr>
        <w:t>"Download ZIP"</w:t>
      </w:r>
      <w:r w:rsidRPr="00310822">
        <w:t xml:space="preserve"> lehetőséget. </w:t>
      </w:r>
    </w:p>
    <w:p w:rsidR="007B5631" w:rsidRPr="00310822" w:rsidRDefault="007B5631" w:rsidP="00E05383">
      <w:pPr>
        <w:numPr>
          <w:ilvl w:val="0"/>
          <w:numId w:val="26"/>
        </w:numPr>
      </w:pPr>
      <w:r w:rsidRPr="00310822">
        <w:rPr>
          <w:b/>
          <w:bCs/>
        </w:rPr>
        <w:t>Tölt</w:t>
      </w:r>
      <w:r w:rsidR="00CA0396">
        <w:rPr>
          <w:b/>
          <w:bCs/>
        </w:rPr>
        <w:t>se</w:t>
      </w:r>
      <w:r w:rsidRPr="00310822">
        <w:rPr>
          <w:b/>
          <w:bCs/>
        </w:rPr>
        <w:t xml:space="preserve"> le a ZIP fájlt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27"/>
        </w:numPr>
      </w:pPr>
      <w:r w:rsidRPr="00310822">
        <w:t>A letöltés automatikusan elindul, és a fájl (pl. project-name-main.zip) a szám</w:t>
      </w:r>
      <w:r w:rsidRPr="00310822">
        <w:t>í</w:t>
      </w:r>
      <w:r w:rsidRPr="00310822">
        <w:t>tógép "Letöltések" mappájába kerül. </w:t>
      </w:r>
    </w:p>
    <w:p w:rsidR="007B5631" w:rsidRPr="00310822" w:rsidRDefault="007B5631" w:rsidP="00E05383">
      <w:pPr>
        <w:numPr>
          <w:ilvl w:val="0"/>
          <w:numId w:val="28"/>
        </w:numPr>
      </w:pPr>
      <w:r w:rsidRPr="00310822">
        <w:rPr>
          <w:b/>
          <w:bCs/>
        </w:rPr>
        <w:t>Csomago</w:t>
      </w:r>
      <w:r w:rsidR="00CA0396">
        <w:rPr>
          <w:b/>
          <w:bCs/>
        </w:rPr>
        <w:t>lja</w:t>
      </w:r>
      <w:r w:rsidRPr="00310822">
        <w:rPr>
          <w:b/>
          <w:bCs/>
        </w:rPr>
        <w:t xml:space="preserve"> ki a tartalm</w:t>
      </w:r>
      <w:r w:rsidR="00CA0396">
        <w:rPr>
          <w:b/>
          <w:bCs/>
        </w:rPr>
        <w:t>át</w:t>
      </w:r>
    </w:p>
    <w:p w:rsidR="007B5631" w:rsidRPr="00310822" w:rsidRDefault="007B5631" w:rsidP="00E05383">
      <w:pPr>
        <w:numPr>
          <w:ilvl w:val="0"/>
          <w:numId w:val="29"/>
        </w:numPr>
      </w:pPr>
      <w:r w:rsidRPr="00310822">
        <w:t>Keres</w:t>
      </w:r>
      <w:r w:rsidR="00CA0396">
        <w:t>se</w:t>
      </w:r>
      <w:r w:rsidRPr="00310822">
        <w:t xml:space="preserve"> meg a letöltött ZIP fájlt, kattin</w:t>
      </w:r>
      <w:r w:rsidR="00CA0396">
        <w:t>tson</w:t>
      </w:r>
      <w:r w:rsidRPr="00310822">
        <w:t xml:space="preserve"> rá jobb gombbal, és válas</w:t>
      </w:r>
      <w:r w:rsidR="00CA0396">
        <w:t>sza</w:t>
      </w:r>
      <w:r w:rsidRPr="00310822">
        <w:t xml:space="preserve"> a </w:t>
      </w:r>
      <w:r w:rsidRPr="00310822">
        <w:rPr>
          <w:b/>
          <w:bCs/>
        </w:rPr>
        <w:t>"Kibontás ide"</w:t>
      </w:r>
      <w:r w:rsidRPr="00310822">
        <w:t xml:space="preserve"> vagy </w:t>
      </w:r>
      <w:r w:rsidRPr="00310822">
        <w:rPr>
          <w:b/>
          <w:bCs/>
        </w:rPr>
        <w:t>"Extract Here"</w:t>
      </w:r>
      <w:r w:rsidRPr="00310822">
        <w:t xml:space="preserve"> lehetőséget. </w:t>
      </w:r>
    </w:p>
    <w:p w:rsidR="007B5631" w:rsidRPr="00310822" w:rsidRDefault="007B5631" w:rsidP="00E05383">
      <w:pPr>
        <w:numPr>
          <w:ilvl w:val="0"/>
          <w:numId w:val="30"/>
        </w:numPr>
      </w:pPr>
      <w:r w:rsidRPr="00310822">
        <w:t>A kicsomagolt mappa tartalmazza a projekt forráskódját és egyéb szükséges fájlokat. </w:t>
      </w:r>
    </w:p>
    <w:p w:rsidR="007B5631" w:rsidRPr="00310822" w:rsidRDefault="007B5631" w:rsidP="00E05383">
      <w:pPr>
        <w:numPr>
          <w:ilvl w:val="0"/>
          <w:numId w:val="31"/>
        </w:numPr>
      </w:pPr>
      <w:r w:rsidRPr="00310822">
        <w:rPr>
          <w:b/>
          <w:bCs/>
        </w:rPr>
        <w:t>Jegyez</w:t>
      </w:r>
      <w:r w:rsidR="00CA0396">
        <w:rPr>
          <w:b/>
          <w:bCs/>
        </w:rPr>
        <w:t>ze</w:t>
      </w:r>
      <w:r w:rsidRPr="00310822">
        <w:rPr>
          <w:b/>
          <w:bCs/>
        </w:rPr>
        <w:t xml:space="preserve"> meg a kicsomagolt mappa elérési útját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32"/>
        </w:numPr>
      </w:pPr>
      <w:r w:rsidRPr="00310822">
        <w:t>Később szükség lesz erre az útvonalra a PHP szerver indításához. </w:t>
      </w:r>
    </w:p>
    <w:p w:rsidR="007B5631" w:rsidRPr="00310822" w:rsidRDefault="007B5631" w:rsidP="007B5631">
      <w:r w:rsidRPr="00310822">
        <w:t> </w:t>
      </w:r>
    </w:p>
    <w:p w:rsidR="007B5631" w:rsidRPr="00310822" w:rsidRDefault="007B5631" w:rsidP="007B5631">
      <w:pPr>
        <w:pStyle w:val="Cmsor3"/>
        <w:rPr>
          <w:sz w:val="28"/>
          <w:szCs w:val="28"/>
        </w:rPr>
      </w:pPr>
      <w:bookmarkStart w:id="85" w:name="_Toc196901208"/>
      <w:r w:rsidRPr="00310822">
        <w:rPr>
          <w:sz w:val="28"/>
          <w:szCs w:val="28"/>
        </w:rPr>
        <w:t>XAMPP telepítése és konfigurálása</w:t>
      </w:r>
      <w:bookmarkEnd w:id="85"/>
      <w:r w:rsidRPr="00310822">
        <w:rPr>
          <w:sz w:val="28"/>
          <w:szCs w:val="28"/>
        </w:rPr>
        <w:t> </w:t>
      </w:r>
    </w:p>
    <w:p w:rsidR="007B5631" w:rsidRPr="00310822" w:rsidRDefault="007B5631" w:rsidP="007B5631">
      <w:r w:rsidRPr="00310822">
        <w:t>A projekt egy lokális fejlesztői környezetet igényel, amelyet az XAMPP biztosít. </w:t>
      </w:r>
    </w:p>
    <w:p w:rsidR="007B5631" w:rsidRPr="00310822" w:rsidRDefault="007B5631" w:rsidP="007B5631">
      <w:pPr>
        <w:pStyle w:val="Cmsor4"/>
        <w:ind w:firstLine="360"/>
      </w:pPr>
      <w:bookmarkStart w:id="86" w:name="_Toc196901209"/>
      <w:r w:rsidRPr="00310822">
        <w:t>XAMPP letöltése</w:t>
      </w:r>
      <w:bookmarkEnd w:id="86"/>
      <w:r w:rsidRPr="00310822">
        <w:t> </w:t>
      </w:r>
    </w:p>
    <w:p w:rsidR="007B5631" w:rsidRPr="00310822" w:rsidRDefault="007B5631" w:rsidP="00E05383">
      <w:pPr>
        <w:numPr>
          <w:ilvl w:val="0"/>
          <w:numId w:val="33"/>
        </w:numPr>
      </w:pPr>
      <w:r w:rsidRPr="00310822">
        <w:rPr>
          <w:b/>
          <w:bCs/>
        </w:rPr>
        <w:t>Látogas</w:t>
      </w:r>
      <w:r w:rsidR="00CA0396">
        <w:rPr>
          <w:b/>
          <w:bCs/>
        </w:rPr>
        <w:t>sa</w:t>
      </w:r>
      <w:r w:rsidRPr="00310822">
        <w:rPr>
          <w:b/>
          <w:bCs/>
        </w:rPr>
        <w:t xml:space="preserve"> meg a dokumentációban megadott XAMPP letöltési oldalt</w:t>
      </w:r>
      <w:r w:rsidRPr="00310822">
        <w:t>. </w:t>
      </w:r>
    </w:p>
    <w:p w:rsidR="007B5631" w:rsidRPr="00310822" w:rsidRDefault="007B5631" w:rsidP="00E05383">
      <w:pPr>
        <w:numPr>
          <w:ilvl w:val="0"/>
          <w:numId w:val="34"/>
        </w:numPr>
      </w:pPr>
      <w:r w:rsidRPr="00310822">
        <w:rPr>
          <w:b/>
          <w:bCs/>
        </w:rPr>
        <w:t>Válas</w:t>
      </w:r>
      <w:r w:rsidR="00CA0396">
        <w:rPr>
          <w:b/>
          <w:bCs/>
        </w:rPr>
        <w:t>sza</w:t>
      </w:r>
      <w:r w:rsidRPr="00310822">
        <w:rPr>
          <w:b/>
          <w:bCs/>
        </w:rPr>
        <w:t xml:space="preserve"> ki az operációs rendszerednek megfelelő verziót</w:t>
      </w:r>
      <w:r w:rsidRPr="00310822">
        <w:t xml:space="preserve"> (Windows, Linux vagy macOS). </w:t>
      </w:r>
    </w:p>
    <w:p w:rsidR="007B5631" w:rsidRPr="00310822" w:rsidRDefault="007B5631" w:rsidP="00E05383">
      <w:pPr>
        <w:numPr>
          <w:ilvl w:val="0"/>
          <w:numId w:val="35"/>
        </w:numPr>
      </w:pPr>
      <w:r w:rsidRPr="00310822">
        <w:rPr>
          <w:b/>
          <w:bCs/>
        </w:rPr>
        <w:t>Kattint</w:t>
      </w:r>
      <w:r w:rsidR="00CA0396">
        <w:rPr>
          <w:b/>
          <w:bCs/>
        </w:rPr>
        <w:t>son</w:t>
      </w:r>
      <w:r w:rsidRPr="00310822">
        <w:rPr>
          <w:b/>
          <w:bCs/>
        </w:rPr>
        <w:t xml:space="preserve"> a letöltésre</w:t>
      </w:r>
      <w:r w:rsidRPr="00310822">
        <w:t>, és várj</w:t>
      </w:r>
      <w:r w:rsidR="00CA0396">
        <w:t>on</w:t>
      </w:r>
      <w:r w:rsidRPr="00310822">
        <w:t>, amíg a telepítőfájl (pl. xampp-windows-x64-8.2.4-0-VS16-installer.exe) letöltődik. </w:t>
      </w:r>
    </w:p>
    <w:p w:rsidR="007B5631" w:rsidRPr="00310822" w:rsidRDefault="007B5631" w:rsidP="007B5631">
      <w:pPr>
        <w:pStyle w:val="Cmsor4"/>
        <w:ind w:firstLine="360"/>
      </w:pPr>
      <w:bookmarkStart w:id="87" w:name="_Toc196901210"/>
      <w:r w:rsidRPr="00310822">
        <w:t>XAMPP telepítése</w:t>
      </w:r>
      <w:bookmarkEnd w:id="87"/>
      <w:r w:rsidRPr="00310822">
        <w:t> </w:t>
      </w:r>
    </w:p>
    <w:p w:rsidR="007B5631" w:rsidRPr="00310822" w:rsidRDefault="007B5631" w:rsidP="00E05383">
      <w:pPr>
        <w:numPr>
          <w:ilvl w:val="0"/>
          <w:numId w:val="36"/>
        </w:numPr>
      </w:pPr>
      <w:r w:rsidRPr="00310822">
        <w:rPr>
          <w:b/>
          <w:bCs/>
        </w:rPr>
        <w:t>Nyis</w:t>
      </w:r>
      <w:r w:rsidR="00CA0396">
        <w:rPr>
          <w:b/>
          <w:bCs/>
        </w:rPr>
        <w:t>sa</w:t>
      </w:r>
      <w:r w:rsidRPr="00310822">
        <w:rPr>
          <w:b/>
          <w:bCs/>
        </w:rPr>
        <w:t xml:space="preserve"> meg a letöltött telepítőfájlt</w:t>
      </w:r>
      <w:r w:rsidRPr="00310822">
        <w:t xml:space="preserve"> (dupla kattintás). </w:t>
      </w:r>
    </w:p>
    <w:p w:rsidR="007B5631" w:rsidRPr="00310822" w:rsidRDefault="007B5631" w:rsidP="00E05383">
      <w:pPr>
        <w:numPr>
          <w:ilvl w:val="0"/>
          <w:numId w:val="37"/>
        </w:numPr>
      </w:pPr>
      <w:r w:rsidRPr="00310822">
        <w:rPr>
          <w:b/>
          <w:bCs/>
        </w:rPr>
        <w:t>Engedélyez</w:t>
      </w:r>
      <w:r w:rsidR="00CA0396">
        <w:rPr>
          <w:b/>
          <w:bCs/>
        </w:rPr>
        <w:t>ze</w:t>
      </w:r>
      <w:r w:rsidRPr="00310822">
        <w:rPr>
          <w:b/>
          <w:bCs/>
        </w:rPr>
        <w:t xml:space="preserve"> a módosításokat</w:t>
      </w:r>
      <w:r w:rsidRPr="00310822">
        <w:t xml:space="preserve"> (ha a rendszer kéri). </w:t>
      </w:r>
    </w:p>
    <w:p w:rsidR="007B5631" w:rsidRPr="00310822" w:rsidRDefault="007B5631" w:rsidP="00E05383">
      <w:pPr>
        <w:numPr>
          <w:ilvl w:val="0"/>
          <w:numId w:val="38"/>
        </w:numPr>
      </w:pPr>
      <w:r w:rsidRPr="00310822">
        <w:rPr>
          <w:b/>
          <w:bCs/>
        </w:rPr>
        <w:t>A telepítővarázslóban köves</w:t>
      </w:r>
      <w:r w:rsidR="00CA0396">
        <w:rPr>
          <w:b/>
          <w:bCs/>
        </w:rPr>
        <w:t>se</w:t>
      </w:r>
      <w:r w:rsidRPr="00310822">
        <w:rPr>
          <w:b/>
          <w:bCs/>
        </w:rPr>
        <w:t xml:space="preserve"> az alábbi lépéseket: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39"/>
        </w:numPr>
      </w:pPr>
      <w:r w:rsidRPr="00310822">
        <w:t>Kattints</w:t>
      </w:r>
      <w:r w:rsidR="00CA0396">
        <w:t>on</w:t>
      </w:r>
      <w:r w:rsidRPr="00310822">
        <w:rPr>
          <w:b/>
          <w:bCs/>
        </w:rPr>
        <w:t>"Next"</w:t>
      </w:r>
      <w:r w:rsidR="00CA0396">
        <w:rPr>
          <w:b/>
          <w:bCs/>
        </w:rPr>
        <w:t>-re</w:t>
      </w:r>
      <w:r w:rsidRPr="00310822">
        <w:t xml:space="preserve"> a kezdéshez. </w:t>
      </w:r>
    </w:p>
    <w:p w:rsidR="007B5631" w:rsidRPr="00310822" w:rsidRDefault="007B5631" w:rsidP="00E05383">
      <w:pPr>
        <w:numPr>
          <w:ilvl w:val="0"/>
          <w:numId w:val="40"/>
        </w:numPr>
      </w:pPr>
      <w:r w:rsidRPr="00310822">
        <w:t>Válas</w:t>
      </w:r>
      <w:r w:rsidR="00CA0396">
        <w:t>sza</w:t>
      </w:r>
      <w:r w:rsidRPr="00310822">
        <w:t xml:space="preserve"> ki a telepítendő komponenseket (</w:t>
      </w:r>
      <w:r w:rsidRPr="00310822">
        <w:rPr>
          <w:i/>
          <w:iCs/>
        </w:rPr>
        <w:t>Alapértelmezett beállítások megf</w:t>
      </w:r>
      <w:r w:rsidRPr="00310822">
        <w:rPr>
          <w:i/>
          <w:iCs/>
        </w:rPr>
        <w:t>e</w:t>
      </w:r>
      <w:r w:rsidRPr="00310822">
        <w:rPr>
          <w:i/>
          <w:iCs/>
        </w:rPr>
        <w:t>lelőek: Apache, MySQL, PHP, phpMyAdmin</w:t>
      </w:r>
      <w:r w:rsidRPr="00310822">
        <w:t>). </w:t>
      </w:r>
    </w:p>
    <w:p w:rsidR="007B5631" w:rsidRPr="00310822" w:rsidRDefault="007B5631" w:rsidP="00E05383">
      <w:pPr>
        <w:numPr>
          <w:ilvl w:val="0"/>
          <w:numId w:val="41"/>
        </w:numPr>
      </w:pPr>
      <w:r w:rsidRPr="00310822">
        <w:t>Válas</w:t>
      </w:r>
      <w:r w:rsidR="00CA0396">
        <w:t>sza</w:t>
      </w:r>
      <w:r w:rsidRPr="00310822">
        <w:t xml:space="preserve"> ki a telepítési mappát (</w:t>
      </w:r>
      <w:r w:rsidRPr="00310822">
        <w:rPr>
          <w:i/>
          <w:iCs/>
        </w:rPr>
        <w:t>ajánlott: C:\xampp</w:t>
      </w:r>
      <w:r w:rsidRPr="00310822">
        <w:t>). </w:t>
      </w:r>
    </w:p>
    <w:p w:rsidR="007B5631" w:rsidRPr="00310822" w:rsidRDefault="007B5631" w:rsidP="00E05383">
      <w:pPr>
        <w:numPr>
          <w:ilvl w:val="0"/>
          <w:numId w:val="42"/>
        </w:numPr>
      </w:pPr>
      <w:r w:rsidRPr="00310822">
        <w:t>Hagy</w:t>
      </w:r>
      <w:r w:rsidR="00CA0396">
        <w:t>ja</w:t>
      </w:r>
      <w:r w:rsidRPr="00310822">
        <w:t xml:space="preserve"> bejelölve a </w:t>
      </w:r>
      <w:r w:rsidRPr="00310822">
        <w:rPr>
          <w:b/>
          <w:bCs/>
        </w:rPr>
        <w:t>"Learn more about Bitnami for XAMPP"</w:t>
      </w:r>
      <w:r w:rsidRPr="00310822">
        <w:t xml:space="preserve"> jelölőnégyzet kivételével az összes opciót. </w:t>
      </w:r>
    </w:p>
    <w:p w:rsidR="007B5631" w:rsidRPr="00310822" w:rsidRDefault="007B5631" w:rsidP="00E05383">
      <w:pPr>
        <w:numPr>
          <w:ilvl w:val="0"/>
          <w:numId w:val="43"/>
        </w:numPr>
      </w:pPr>
      <w:r w:rsidRPr="00310822">
        <w:t>Kattints</w:t>
      </w:r>
      <w:r w:rsidR="00CA0396">
        <w:t>on</w:t>
      </w:r>
      <w:r w:rsidRPr="00310822">
        <w:rPr>
          <w:b/>
          <w:bCs/>
        </w:rPr>
        <w:t>"Next"</w:t>
      </w:r>
      <w:r w:rsidR="00CA0396">
        <w:rPr>
          <w:b/>
          <w:bCs/>
        </w:rPr>
        <w:t>-re</w:t>
      </w:r>
      <w:r w:rsidRPr="00310822">
        <w:t xml:space="preserve">, majd </w:t>
      </w:r>
      <w:r w:rsidR="00CA0396">
        <w:t xml:space="preserve">az </w:t>
      </w:r>
      <w:r w:rsidRPr="00310822">
        <w:rPr>
          <w:b/>
          <w:bCs/>
        </w:rPr>
        <w:t>"Install"</w:t>
      </w:r>
      <w:r w:rsidR="00CA0396">
        <w:rPr>
          <w:b/>
          <w:bCs/>
        </w:rPr>
        <w:t>-ra</w:t>
      </w:r>
      <w:r w:rsidRPr="00310822">
        <w:t xml:space="preserve"> a telepítés megkezdéséhez. </w:t>
      </w:r>
    </w:p>
    <w:p w:rsidR="007B5631" w:rsidRPr="00310822" w:rsidRDefault="007B5631" w:rsidP="00E05383">
      <w:pPr>
        <w:numPr>
          <w:ilvl w:val="0"/>
          <w:numId w:val="44"/>
        </w:numPr>
      </w:pPr>
      <w:r w:rsidRPr="00310822">
        <w:rPr>
          <w:b/>
          <w:bCs/>
        </w:rPr>
        <w:t>Várj</w:t>
      </w:r>
      <w:r w:rsidR="00CA0396">
        <w:rPr>
          <w:b/>
          <w:bCs/>
        </w:rPr>
        <w:t>on</w:t>
      </w:r>
      <w:r w:rsidRPr="00310822">
        <w:rPr>
          <w:b/>
          <w:bCs/>
        </w:rPr>
        <w:t>, amíg a telepítés befejeződik.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45"/>
        </w:numPr>
      </w:pPr>
      <w:r w:rsidRPr="00310822">
        <w:rPr>
          <w:b/>
          <w:bCs/>
        </w:rPr>
        <w:t>A telepítés végén hagy</w:t>
      </w:r>
      <w:r w:rsidR="00CA0396">
        <w:rPr>
          <w:b/>
          <w:bCs/>
        </w:rPr>
        <w:t>ja</w:t>
      </w:r>
      <w:r w:rsidRPr="00310822">
        <w:rPr>
          <w:b/>
          <w:bCs/>
        </w:rPr>
        <w:t xml:space="preserve"> bejelölve a "Do you want to start the Control Panel now?" opciót</w:t>
      </w:r>
      <w:r w:rsidRPr="00310822">
        <w:t>, és kattints</w:t>
      </w:r>
      <w:r w:rsidR="00CA0396">
        <w:t>on</w:t>
      </w:r>
      <w:r w:rsidRPr="00310822">
        <w:rPr>
          <w:b/>
          <w:bCs/>
        </w:rPr>
        <w:t>"Finish"</w:t>
      </w:r>
      <w:r w:rsidRPr="00310822">
        <w:t>. </w:t>
      </w:r>
    </w:p>
    <w:p w:rsidR="007B5631" w:rsidRPr="00310822" w:rsidRDefault="007B5631" w:rsidP="007B5631">
      <w:r w:rsidRPr="00310822">
        <w:br w:type="page"/>
      </w:r>
    </w:p>
    <w:p w:rsidR="007B5631" w:rsidRPr="00310822" w:rsidRDefault="007B5631" w:rsidP="007B5631">
      <w:pPr>
        <w:pStyle w:val="Cmsor4"/>
        <w:ind w:firstLine="360"/>
      </w:pPr>
      <w:bookmarkStart w:id="88" w:name="_Toc196901211"/>
      <w:r w:rsidRPr="00310822">
        <w:lastRenderedPageBreak/>
        <w:t>XAMPP konfigurálása (max_allowed_packet módosítása)</w:t>
      </w:r>
      <w:bookmarkEnd w:id="88"/>
      <w:r w:rsidRPr="00310822">
        <w:t> </w:t>
      </w:r>
    </w:p>
    <w:p w:rsidR="007B5631" w:rsidRPr="00310822" w:rsidRDefault="007B5631" w:rsidP="007B5631">
      <w:pPr>
        <w:ind w:firstLine="720"/>
      </w:pPr>
      <w:r w:rsidRPr="00310822">
        <w:t>A MySQL adatbázis alapértelmezett beállításait módosítani kell a projekt megfelelő működéséhez. </w:t>
      </w:r>
    </w:p>
    <w:p w:rsidR="007B5631" w:rsidRPr="00310822" w:rsidRDefault="007B5631" w:rsidP="00E05383">
      <w:pPr>
        <w:numPr>
          <w:ilvl w:val="0"/>
          <w:numId w:val="46"/>
        </w:numPr>
      </w:pPr>
      <w:r w:rsidRPr="00310822">
        <w:rPr>
          <w:b/>
          <w:bCs/>
        </w:rPr>
        <w:t>Nyis</w:t>
      </w:r>
      <w:r w:rsidR="00CA0396">
        <w:rPr>
          <w:b/>
          <w:bCs/>
        </w:rPr>
        <w:t>sa</w:t>
      </w:r>
      <w:r w:rsidRPr="00310822">
        <w:rPr>
          <w:b/>
          <w:bCs/>
        </w:rPr>
        <w:t xml:space="preserve"> meg az XAMPP vezérlőpultját</w:t>
      </w:r>
      <w:r w:rsidRPr="00310822">
        <w:t xml:space="preserve"> (ha még nincs megnyitva). </w:t>
      </w:r>
    </w:p>
    <w:p w:rsidR="007B5631" w:rsidRPr="00310822" w:rsidRDefault="007B5631" w:rsidP="00E05383">
      <w:pPr>
        <w:numPr>
          <w:ilvl w:val="0"/>
          <w:numId w:val="47"/>
        </w:numPr>
      </w:pPr>
      <w:r w:rsidRPr="00310822">
        <w:rPr>
          <w:b/>
          <w:bCs/>
        </w:rPr>
        <w:t>Állíts</w:t>
      </w:r>
      <w:r w:rsidR="00CA0396">
        <w:rPr>
          <w:b/>
          <w:bCs/>
        </w:rPr>
        <w:t>a</w:t>
      </w:r>
      <w:r w:rsidRPr="00310822">
        <w:rPr>
          <w:b/>
          <w:bCs/>
        </w:rPr>
        <w:t xml:space="preserve"> le a MySQL szolgáltatást</w:t>
      </w:r>
      <w:r w:rsidRPr="00310822">
        <w:t xml:space="preserve"> (ha fut). </w:t>
      </w:r>
    </w:p>
    <w:p w:rsidR="007B5631" w:rsidRPr="00310822" w:rsidRDefault="007B5631" w:rsidP="00E05383">
      <w:pPr>
        <w:numPr>
          <w:ilvl w:val="0"/>
          <w:numId w:val="48"/>
        </w:numPr>
      </w:pPr>
      <w:r w:rsidRPr="00310822">
        <w:rPr>
          <w:b/>
          <w:bCs/>
        </w:rPr>
        <w:t>Keress</w:t>
      </w:r>
      <w:r w:rsidR="00CA0396">
        <w:rPr>
          <w:b/>
          <w:bCs/>
        </w:rPr>
        <w:t>e</w:t>
      </w:r>
      <w:r w:rsidRPr="00310822">
        <w:rPr>
          <w:b/>
          <w:bCs/>
        </w:rPr>
        <w:t xml:space="preserve"> meg a </w:t>
      </w:r>
      <w:r w:rsidRPr="00310822">
        <w:t>my.ini</w:t>
      </w:r>
      <w:r w:rsidRPr="00310822">
        <w:rPr>
          <w:b/>
          <w:bCs/>
        </w:rPr>
        <w:t xml:space="preserve"> konfigurációs fájlt:</w:t>
      </w:r>
      <w:r w:rsidRPr="00310822">
        <w:t> </w:t>
      </w:r>
    </w:p>
    <w:p w:rsidR="007B5631" w:rsidRPr="00310822" w:rsidRDefault="00CA0396" w:rsidP="00E05383">
      <w:pPr>
        <w:numPr>
          <w:ilvl w:val="0"/>
          <w:numId w:val="49"/>
        </w:numPr>
      </w:pPr>
      <w:r>
        <w:t>Nyissa</w:t>
      </w:r>
      <w:r w:rsidR="007B5631" w:rsidRPr="00310822">
        <w:t xml:space="preserve"> meg a </w:t>
      </w:r>
      <w:r w:rsidR="007B5631" w:rsidRPr="00310822">
        <w:rPr>
          <w:b/>
          <w:bCs/>
        </w:rPr>
        <w:t>fájlkezelőt</w:t>
      </w:r>
      <w:r w:rsidR="007B5631" w:rsidRPr="00310822">
        <w:t>, és lépj</w:t>
      </w:r>
      <w:r>
        <w:t>en</w:t>
      </w:r>
      <w:r w:rsidR="007B5631" w:rsidRPr="00310822">
        <w:t xml:space="preserve"> be a XAMPP telepítési mappájába (pl. C:\xampp). </w:t>
      </w:r>
    </w:p>
    <w:p w:rsidR="007B5631" w:rsidRPr="00310822" w:rsidRDefault="007B5631" w:rsidP="00E05383">
      <w:pPr>
        <w:numPr>
          <w:ilvl w:val="0"/>
          <w:numId w:val="50"/>
        </w:numPr>
      </w:pPr>
      <w:r w:rsidRPr="00310822">
        <w:t>Navigálj</w:t>
      </w:r>
      <w:r w:rsidR="00CA0396">
        <w:t>on</w:t>
      </w:r>
      <w:r w:rsidRPr="00310822">
        <w:t xml:space="preserve"> a mysql\bin mappába, és keres</w:t>
      </w:r>
      <w:r w:rsidR="00CA0396">
        <w:t>se</w:t>
      </w:r>
      <w:r w:rsidRPr="00310822">
        <w:t xml:space="preserve"> meg a my.ini fájlt. </w:t>
      </w:r>
    </w:p>
    <w:p w:rsidR="007B5631" w:rsidRPr="00310822" w:rsidRDefault="007B5631" w:rsidP="00E05383">
      <w:pPr>
        <w:numPr>
          <w:ilvl w:val="0"/>
          <w:numId w:val="51"/>
        </w:numPr>
      </w:pPr>
      <w:r w:rsidRPr="00310822">
        <w:rPr>
          <w:b/>
          <w:bCs/>
        </w:rPr>
        <w:t>Módosíts</w:t>
      </w:r>
      <w:r w:rsidR="00CA0396">
        <w:rPr>
          <w:b/>
          <w:bCs/>
        </w:rPr>
        <w:t>a</w:t>
      </w:r>
      <w:r w:rsidRPr="00310822">
        <w:rPr>
          <w:b/>
          <w:bCs/>
        </w:rPr>
        <w:t xml:space="preserve"> a </w:t>
      </w:r>
      <w:r w:rsidRPr="00310822">
        <w:t>max_allowed_packet</w:t>
      </w:r>
      <w:r w:rsidRPr="00310822">
        <w:rPr>
          <w:b/>
          <w:bCs/>
        </w:rPr>
        <w:t xml:space="preserve"> értékét:</w:t>
      </w:r>
      <w:r w:rsidRPr="00310822">
        <w:t> </w:t>
      </w:r>
    </w:p>
    <w:p w:rsidR="007B5631" w:rsidRPr="00310822" w:rsidRDefault="00CA0396" w:rsidP="00E05383">
      <w:pPr>
        <w:numPr>
          <w:ilvl w:val="0"/>
          <w:numId w:val="52"/>
        </w:numPr>
      </w:pPr>
      <w:r>
        <w:t>Nyissa</w:t>
      </w:r>
      <w:r w:rsidR="007B5631" w:rsidRPr="00310822">
        <w:t>meg a fájlt egy szövegszerkesztővel (pl. Jegyzettömb vagy VS Code). </w:t>
      </w:r>
    </w:p>
    <w:p w:rsidR="007B5631" w:rsidRPr="00310822" w:rsidRDefault="007B5631" w:rsidP="00E05383">
      <w:pPr>
        <w:numPr>
          <w:ilvl w:val="0"/>
          <w:numId w:val="53"/>
        </w:numPr>
      </w:pPr>
      <w:r w:rsidRPr="00310822">
        <w:t>Keress</w:t>
      </w:r>
      <w:r w:rsidR="00CA0396">
        <w:t>e</w:t>
      </w:r>
      <w:r w:rsidRPr="00310822">
        <w:t xml:space="preserve"> rá a max_allowed_packet kifejezésre. </w:t>
      </w:r>
    </w:p>
    <w:p w:rsidR="007B5631" w:rsidRPr="00310822" w:rsidRDefault="007B5631" w:rsidP="00E05383">
      <w:pPr>
        <w:numPr>
          <w:ilvl w:val="0"/>
          <w:numId w:val="54"/>
        </w:numPr>
      </w:pPr>
      <w:r w:rsidRPr="00310822">
        <w:t>Alapértelmezett érték: max_allowed_packet = 1M → módosíts</w:t>
      </w:r>
      <w:r w:rsidR="00CA0396">
        <w:t>a</w:t>
      </w:r>
      <w:r w:rsidRPr="00310822">
        <w:t xml:space="preserve"> 10M-re. </w:t>
      </w:r>
    </w:p>
    <w:p w:rsidR="007B5631" w:rsidRPr="00310822" w:rsidRDefault="007B5631" w:rsidP="00E05383">
      <w:pPr>
        <w:numPr>
          <w:ilvl w:val="0"/>
          <w:numId w:val="55"/>
        </w:numPr>
      </w:pPr>
      <w:r w:rsidRPr="00310822">
        <w:t>Ments</w:t>
      </w:r>
      <w:r w:rsidR="00CA0396">
        <w:t>e</w:t>
      </w:r>
      <w:r w:rsidRPr="00310822">
        <w:t xml:space="preserve"> el a fájlt (</w:t>
      </w:r>
      <w:r w:rsidRPr="00310822">
        <w:rPr>
          <w:b/>
          <w:bCs/>
        </w:rPr>
        <w:t>Ctrl + S</w:t>
      </w:r>
      <w:r w:rsidRPr="00310822">
        <w:t>). </w:t>
      </w:r>
    </w:p>
    <w:p w:rsidR="007B5631" w:rsidRPr="00310822" w:rsidRDefault="007B5631" w:rsidP="00E05383">
      <w:pPr>
        <w:numPr>
          <w:ilvl w:val="0"/>
          <w:numId w:val="56"/>
        </w:numPr>
      </w:pPr>
      <w:r w:rsidRPr="00310822">
        <w:rPr>
          <w:b/>
          <w:bCs/>
        </w:rPr>
        <w:t>Indíts</w:t>
      </w:r>
      <w:r w:rsidR="00CA0396">
        <w:rPr>
          <w:b/>
          <w:bCs/>
        </w:rPr>
        <w:t>a</w:t>
      </w:r>
      <w:r w:rsidRPr="00310822">
        <w:rPr>
          <w:b/>
          <w:bCs/>
        </w:rPr>
        <w:t xml:space="preserve"> újra a MySQL szolgáltatást</w:t>
      </w:r>
      <w:r w:rsidRPr="00310822">
        <w:t xml:space="preserve"> az XAMPP vezérlőpultján. </w:t>
      </w:r>
    </w:p>
    <w:p w:rsidR="007B5631" w:rsidRPr="00310822" w:rsidRDefault="007B5631" w:rsidP="007B5631">
      <w:r w:rsidRPr="00310822">
        <w:t> </w:t>
      </w:r>
    </w:p>
    <w:p w:rsidR="007B5631" w:rsidRPr="00310822" w:rsidRDefault="007B5631" w:rsidP="007B5631">
      <w:pPr>
        <w:pStyle w:val="Cmsor3"/>
        <w:rPr>
          <w:sz w:val="28"/>
          <w:szCs w:val="28"/>
        </w:rPr>
      </w:pPr>
      <w:bookmarkStart w:id="89" w:name="_Toc196901212"/>
      <w:r w:rsidRPr="00310822">
        <w:rPr>
          <w:sz w:val="28"/>
          <w:szCs w:val="28"/>
        </w:rPr>
        <w:t>Adatbázis és tárolt eljárások importálása</w:t>
      </w:r>
      <w:bookmarkEnd w:id="89"/>
      <w:r w:rsidRPr="00310822">
        <w:rPr>
          <w:sz w:val="28"/>
          <w:szCs w:val="28"/>
        </w:rPr>
        <w:t> </w:t>
      </w:r>
    </w:p>
    <w:p w:rsidR="007B5631" w:rsidRPr="00310822" w:rsidRDefault="007B5631" w:rsidP="007B5631">
      <w:pPr>
        <w:pStyle w:val="Cmsor4"/>
        <w:ind w:firstLine="360"/>
      </w:pPr>
      <w:bookmarkStart w:id="90" w:name="_Toc196901213"/>
      <w:r w:rsidRPr="00310822">
        <w:t>Adatbázis létrehozása és feltöltése</w:t>
      </w:r>
      <w:bookmarkEnd w:id="90"/>
      <w:r w:rsidRPr="00310822">
        <w:t> </w:t>
      </w:r>
    </w:p>
    <w:p w:rsidR="007B5631" w:rsidRPr="00310822" w:rsidRDefault="00CA0396" w:rsidP="00E05383">
      <w:pPr>
        <w:numPr>
          <w:ilvl w:val="0"/>
          <w:numId w:val="57"/>
        </w:numPr>
      </w:pPr>
      <w:r>
        <w:t>Nyissa</w:t>
      </w:r>
      <w:r w:rsidR="007B5631" w:rsidRPr="00310822">
        <w:rPr>
          <w:b/>
          <w:bCs/>
        </w:rPr>
        <w:t>meg a phpMyAdmin-t:</w:t>
      </w:r>
      <w:r w:rsidR="007B5631" w:rsidRPr="00310822">
        <w:t> </w:t>
      </w:r>
    </w:p>
    <w:p w:rsidR="007B5631" w:rsidRPr="00310822" w:rsidRDefault="007B5631" w:rsidP="00E05383">
      <w:pPr>
        <w:numPr>
          <w:ilvl w:val="0"/>
          <w:numId w:val="58"/>
        </w:numPr>
      </w:pPr>
      <w:r w:rsidRPr="00310822">
        <w:t>Indíts</w:t>
      </w:r>
      <w:r w:rsidR="00C317F4">
        <w:t>a</w:t>
      </w:r>
      <w:r w:rsidRPr="00310822">
        <w:t xml:space="preserve"> el az </w:t>
      </w:r>
      <w:r w:rsidRPr="00310822">
        <w:rPr>
          <w:b/>
          <w:bCs/>
        </w:rPr>
        <w:t>Apache</w:t>
      </w:r>
      <w:r w:rsidRPr="00310822">
        <w:t xml:space="preserve"> és </w:t>
      </w:r>
      <w:r w:rsidRPr="00310822">
        <w:rPr>
          <w:b/>
          <w:bCs/>
        </w:rPr>
        <w:t>MySQL</w:t>
      </w:r>
      <w:r w:rsidRPr="00310822">
        <w:t xml:space="preserve"> szolgáltatásokat az XAMPP vezérlőpultján. </w:t>
      </w:r>
    </w:p>
    <w:p w:rsidR="007B5631" w:rsidRPr="00310822" w:rsidRDefault="00CA0396" w:rsidP="00E05383">
      <w:pPr>
        <w:numPr>
          <w:ilvl w:val="0"/>
          <w:numId w:val="59"/>
        </w:numPr>
      </w:pPr>
      <w:r>
        <w:t>Nyissa</w:t>
      </w:r>
      <w:r w:rsidR="007B5631" w:rsidRPr="00310822">
        <w:t xml:space="preserve">meg a böngészőt, és írd be: </w:t>
      </w:r>
      <w:hyperlink r:id="rId17" w:tgtFrame="_blank" w:history="1">
        <w:r w:rsidR="007B5631" w:rsidRPr="00310822">
          <w:rPr>
            <w:rStyle w:val="Hiperhivatkozs"/>
            <w:color w:val="auto"/>
          </w:rPr>
          <w:t>http://localhost/phpmyadmin</w:t>
        </w:r>
      </w:hyperlink>
      <w:r w:rsidR="007B5631" w:rsidRPr="00310822">
        <w:t> </w:t>
      </w:r>
    </w:p>
    <w:p w:rsidR="007B5631" w:rsidRPr="00310822" w:rsidRDefault="007B5631" w:rsidP="007B5631">
      <w:r w:rsidRPr="00310822">
        <w:t> </w:t>
      </w:r>
    </w:p>
    <w:p w:rsidR="007B5631" w:rsidRPr="00310822" w:rsidRDefault="007B5631" w:rsidP="00E05383">
      <w:pPr>
        <w:numPr>
          <w:ilvl w:val="0"/>
          <w:numId w:val="60"/>
        </w:numPr>
      </w:pPr>
      <w:r w:rsidRPr="00310822">
        <w:rPr>
          <w:b/>
          <w:bCs/>
        </w:rPr>
        <w:t>Importál</w:t>
      </w:r>
      <w:r w:rsidR="00C317F4">
        <w:rPr>
          <w:b/>
          <w:bCs/>
        </w:rPr>
        <w:t>ja</w:t>
      </w:r>
      <w:r w:rsidRPr="00310822">
        <w:rPr>
          <w:b/>
          <w:bCs/>
        </w:rPr>
        <w:t xml:space="preserve"> a teljes adatbázist: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61"/>
        </w:numPr>
      </w:pPr>
      <w:r w:rsidRPr="00310822">
        <w:t>Kattints</w:t>
      </w:r>
      <w:r w:rsidR="00C317F4">
        <w:t>on</w:t>
      </w:r>
      <w:r w:rsidRPr="00310822">
        <w:t xml:space="preserve"> a </w:t>
      </w:r>
      <w:r w:rsidRPr="00310822">
        <w:rPr>
          <w:b/>
          <w:bCs/>
        </w:rPr>
        <w:t>"Import"</w:t>
      </w:r>
      <w:r w:rsidRPr="00310822">
        <w:t xml:space="preserve"> fülre. </w:t>
      </w:r>
    </w:p>
    <w:p w:rsidR="007B5631" w:rsidRPr="00310822" w:rsidRDefault="007B5631" w:rsidP="00E05383">
      <w:pPr>
        <w:numPr>
          <w:ilvl w:val="0"/>
          <w:numId w:val="62"/>
        </w:numPr>
      </w:pPr>
      <w:r w:rsidRPr="00310822">
        <w:t>Kattints</w:t>
      </w:r>
      <w:r w:rsidR="00C317F4">
        <w:t>on</w:t>
      </w:r>
      <w:r w:rsidRPr="00310822">
        <w:t xml:space="preserve"> a </w:t>
      </w:r>
      <w:r w:rsidRPr="00310822">
        <w:rPr>
          <w:b/>
          <w:bCs/>
        </w:rPr>
        <w:t>"Choose File"</w:t>
      </w:r>
      <w:r w:rsidRPr="00310822">
        <w:t xml:space="preserve"> gombra, és keres</w:t>
      </w:r>
      <w:r w:rsidR="00C317F4">
        <w:t>se</w:t>
      </w:r>
      <w:r w:rsidRPr="00310822">
        <w:t xml:space="preserve"> meg a projekt mappájában a .\BACKEND\fulldatabase.sql fájlt. </w:t>
      </w:r>
    </w:p>
    <w:p w:rsidR="007B5631" w:rsidRPr="00310822" w:rsidRDefault="007B5631" w:rsidP="00E05383">
      <w:pPr>
        <w:numPr>
          <w:ilvl w:val="0"/>
          <w:numId w:val="63"/>
        </w:numPr>
      </w:pPr>
      <w:r w:rsidRPr="00310822">
        <w:t>Hagy</w:t>
      </w:r>
      <w:r w:rsidR="00C317F4">
        <w:t>ja</w:t>
      </w:r>
      <w:r w:rsidRPr="00310822">
        <w:t xml:space="preserve"> az alapbeállításokat, és kattints</w:t>
      </w:r>
      <w:r w:rsidR="00C317F4">
        <w:t>on</w:t>
      </w:r>
      <w:r w:rsidRPr="00310822">
        <w:t xml:space="preserve"> a </w:t>
      </w:r>
      <w:r w:rsidRPr="00310822">
        <w:rPr>
          <w:b/>
          <w:bCs/>
        </w:rPr>
        <w:t>"Go"</w:t>
      </w:r>
      <w:r w:rsidRPr="00310822">
        <w:t xml:space="preserve"> gombra. </w:t>
      </w:r>
    </w:p>
    <w:p w:rsidR="007B5631" w:rsidRPr="00310822" w:rsidRDefault="007B5631" w:rsidP="00E05383">
      <w:pPr>
        <w:numPr>
          <w:ilvl w:val="0"/>
          <w:numId w:val="64"/>
        </w:numPr>
      </w:pPr>
      <w:r w:rsidRPr="00310822">
        <w:t>A rendszer létrehozza az adatbázist és feltölti a teszt adatokat. </w:t>
      </w:r>
    </w:p>
    <w:p w:rsidR="007B5631" w:rsidRPr="00310822" w:rsidRDefault="007B5631" w:rsidP="00E05383">
      <w:pPr>
        <w:numPr>
          <w:ilvl w:val="0"/>
          <w:numId w:val="65"/>
        </w:numPr>
      </w:pPr>
      <w:r w:rsidRPr="00310822">
        <w:rPr>
          <w:b/>
          <w:bCs/>
        </w:rPr>
        <w:t>Tárolt eljárások hozzáadása: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66"/>
        </w:numPr>
      </w:pPr>
      <w:r w:rsidRPr="00310822">
        <w:t>A bal oldali panelen válas</w:t>
      </w:r>
      <w:r w:rsidR="003A26EC">
        <w:t>sza</w:t>
      </w:r>
      <w:r w:rsidRPr="00310822">
        <w:t xml:space="preserve"> ki az újonnan létrehozott </w:t>
      </w:r>
      <w:r w:rsidRPr="00310822">
        <w:rPr>
          <w:b/>
          <w:bCs/>
        </w:rPr>
        <w:t>"konyvtar"</w:t>
      </w:r>
      <w:r w:rsidRPr="00310822">
        <w:t xml:space="preserve"> adatb</w:t>
      </w:r>
      <w:r w:rsidRPr="00310822">
        <w:t>á</w:t>
      </w:r>
      <w:r w:rsidRPr="00310822">
        <w:t>zist. </w:t>
      </w:r>
    </w:p>
    <w:p w:rsidR="007B5631" w:rsidRPr="00310822" w:rsidRDefault="00C518DA" w:rsidP="00E05383">
      <w:pPr>
        <w:numPr>
          <w:ilvl w:val="0"/>
          <w:numId w:val="67"/>
        </w:numPr>
      </w:pPr>
      <w:r w:rsidRPr="00310822">
        <w:t>Kattints</w:t>
      </w:r>
      <w:r>
        <w:t>on</w:t>
      </w:r>
      <w:r w:rsidR="007B5631" w:rsidRPr="00310822">
        <w:t xml:space="preserve">ismét az </w:t>
      </w:r>
      <w:r w:rsidR="007B5631" w:rsidRPr="00310822">
        <w:rPr>
          <w:b/>
          <w:bCs/>
        </w:rPr>
        <w:t>"Import"</w:t>
      </w:r>
      <w:r w:rsidR="007B5631" w:rsidRPr="00310822">
        <w:t xml:space="preserve"> fülre. </w:t>
      </w:r>
    </w:p>
    <w:p w:rsidR="007B5631" w:rsidRPr="00310822" w:rsidRDefault="007B5631" w:rsidP="00E05383">
      <w:pPr>
        <w:numPr>
          <w:ilvl w:val="0"/>
          <w:numId w:val="68"/>
        </w:numPr>
      </w:pPr>
      <w:r w:rsidRPr="00310822">
        <w:t>Válas</w:t>
      </w:r>
      <w:r w:rsidR="003A26EC">
        <w:t>sza</w:t>
      </w:r>
      <w:r w:rsidRPr="00310822">
        <w:t xml:space="preserve"> ki a .\BACKEND\procedures.txt fájlt, majd </w:t>
      </w:r>
      <w:r w:rsidR="00C518DA">
        <w:t>k</w:t>
      </w:r>
      <w:r w:rsidR="00C518DA" w:rsidRPr="00310822">
        <w:t>attints</w:t>
      </w:r>
      <w:r w:rsidR="00C518DA">
        <w:t>on</w:t>
      </w:r>
      <w:r w:rsidRPr="00310822">
        <w:t xml:space="preserve">a </w:t>
      </w:r>
      <w:r w:rsidRPr="00310822">
        <w:rPr>
          <w:b/>
          <w:bCs/>
        </w:rPr>
        <w:t>"Go"</w:t>
      </w:r>
      <w:r w:rsidRPr="00310822">
        <w:t xml:space="preserve"> gom</w:t>
      </w:r>
      <w:r w:rsidRPr="00310822">
        <w:t>b</w:t>
      </w:r>
      <w:r w:rsidRPr="00310822">
        <w:t>ra. </w:t>
      </w:r>
    </w:p>
    <w:p w:rsidR="007B5631" w:rsidRPr="00310822" w:rsidRDefault="007B5631" w:rsidP="00E05383">
      <w:pPr>
        <w:numPr>
          <w:ilvl w:val="0"/>
          <w:numId w:val="69"/>
        </w:numPr>
      </w:pPr>
      <w:r w:rsidRPr="00310822">
        <w:t>A tárolt eljárások most már elérhetőek lesznek az adatbázisban. </w:t>
      </w:r>
    </w:p>
    <w:p w:rsidR="007B5631" w:rsidRPr="00310822" w:rsidRDefault="007B5631" w:rsidP="007B5631">
      <w:r w:rsidRPr="00310822">
        <w:t> </w:t>
      </w:r>
    </w:p>
    <w:p w:rsidR="007B5631" w:rsidRPr="00310822" w:rsidRDefault="007B5631" w:rsidP="007B5631">
      <w:pPr>
        <w:pStyle w:val="Cmsor3"/>
        <w:ind w:firstLine="360"/>
        <w:rPr>
          <w:sz w:val="28"/>
          <w:szCs w:val="28"/>
        </w:rPr>
      </w:pPr>
      <w:bookmarkStart w:id="91" w:name="_Toc196901214"/>
      <w:r w:rsidRPr="00310822">
        <w:rPr>
          <w:sz w:val="28"/>
          <w:szCs w:val="28"/>
        </w:rPr>
        <w:t>PHP fejlesztői szerver indítása</w:t>
      </w:r>
      <w:bookmarkEnd w:id="91"/>
      <w:r w:rsidRPr="00310822">
        <w:rPr>
          <w:sz w:val="28"/>
          <w:szCs w:val="28"/>
        </w:rPr>
        <w:t> </w:t>
      </w:r>
    </w:p>
    <w:p w:rsidR="007B5631" w:rsidRPr="00310822" w:rsidRDefault="00CA0396" w:rsidP="00E05383">
      <w:pPr>
        <w:numPr>
          <w:ilvl w:val="0"/>
          <w:numId w:val="70"/>
        </w:numPr>
      </w:pPr>
      <w:r>
        <w:t>Nyissa</w:t>
      </w:r>
      <w:r w:rsidR="007B5631" w:rsidRPr="00310822">
        <w:rPr>
          <w:b/>
          <w:bCs/>
        </w:rPr>
        <w:t>meg a parancssort (CMD) a kicsomagolt projekt mappájában:</w:t>
      </w:r>
      <w:r w:rsidR="007B5631" w:rsidRPr="00310822">
        <w:t> </w:t>
      </w:r>
    </w:p>
    <w:p w:rsidR="007B5631" w:rsidRPr="00310822" w:rsidRDefault="00CA0396" w:rsidP="00E05383">
      <w:pPr>
        <w:numPr>
          <w:ilvl w:val="0"/>
          <w:numId w:val="71"/>
        </w:numPr>
      </w:pPr>
      <w:r>
        <w:t>Nyissa</w:t>
      </w:r>
      <w:r w:rsidR="007B5631" w:rsidRPr="00310822">
        <w:t>meg a fájlkezelőt, és lép</w:t>
      </w:r>
      <w:r w:rsidR="003A26EC">
        <w:t>jen</w:t>
      </w:r>
      <w:r w:rsidR="007B5631" w:rsidRPr="00310822">
        <w:t xml:space="preserve"> be a kicsomagolt GitHub mappába. </w:t>
      </w:r>
    </w:p>
    <w:p w:rsidR="007B5631" w:rsidRPr="00310822" w:rsidRDefault="007B5631" w:rsidP="00E05383">
      <w:pPr>
        <w:numPr>
          <w:ilvl w:val="0"/>
          <w:numId w:val="72"/>
        </w:numPr>
      </w:pPr>
      <w:r w:rsidRPr="00310822">
        <w:t>Kattints</w:t>
      </w:r>
      <w:r w:rsidR="00C518DA">
        <w:t>on</w:t>
      </w:r>
      <w:r w:rsidRPr="00310822">
        <w:t xml:space="preserve"> a címsorba, ír</w:t>
      </w:r>
      <w:r w:rsidR="003A26EC">
        <w:t>ja</w:t>
      </w:r>
      <w:r w:rsidRPr="00310822">
        <w:t xml:space="preserve"> be a cmd parancsot, majd nyomj</w:t>
      </w:r>
      <w:r w:rsidR="003A26EC">
        <w:t>on</w:t>
      </w:r>
      <w:r w:rsidRPr="00310822">
        <w:rPr>
          <w:b/>
          <w:bCs/>
        </w:rPr>
        <w:t>Enter</w:t>
      </w:r>
      <w:r w:rsidRPr="00310822">
        <w:t>-t. </w:t>
      </w:r>
    </w:p>
    <w:p w:rsidR="007B5631" w:rsidRPr="00310822" w:rsidRDefault="007B5631" w:rsidP="00E05383">
      <w:pPr>
        <w:numPr>
          <w:ilvl w:val="0"/>
          <w:numId w:val="73"/>
        </w:numPr>
      </w:pPr>
      <w:r w:rsidRPr="00310822">
        <w:rPr>
          <w:b/>
          <w:bCs/>
        </w:rPr>
        <w:t>Indíts</w:t>
      </w:r>
      <w:r w:rsidR="00C518DA">
        <w:rPr>
          <w:b/>
          <w:bCs/>
        </w:rPr>
        <w:t>a</w:t>
      </w:r>
      <w:r w:rsidRPr="00310822">
        <w:rPr>
          <w:b/>
          <w:bCs/>
        </w:rPr>
        <w:t xml:space="preserve"> el a PHP szervert: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74"/>
        </w:numPr>
      </w:pPr>
      <w:r w:rsidRPr="00310822">
        <w:t>A megnyitott CMD ablakban ír</w:t>
      </w:r>
      <w:r w:rsidR="003A26EC">
        <w:t>ja</w:t>
      </w:r>
      <w:r w:rsidRPr="00310822">
        <w:t xml:space="preserve"> be: “php -S localhost:8000” </w:t>
      </w:r>
    </w:p>
    <w:p w:rsidR="007B5631" w:rsidRPr="00310822" w:rsidRDefault="007B5631" w:rsidP="00E05383">
      <w:pPr>
        <w:numPr>
          <w:ilvl w:val="0"/>
          <w:numId w:val="75"/>
        </w:numPr>
      </w:pPr>
      <w:r w:rsidRPr="00310822">
        <w:t>A szerver elindul, és a kimeneten megjelenik: “Development Server (</w:t>
      </w:r>
      <w:hyperlink r:id="rId18" w:tgtFrame="_blank" w:history="1">
        <w:r w:rsidRPr="00310822">
          <w:rPr>
            <w:rStyle w:val="Hiperhivatkozs"/>
            <w:color w:val="auto"/>
          </w:rPr>
          <w:t>http://localhost:8000</w:t>
        </w:r>
      </w:hyperlink>
      <w:r w:rsidRPr="00310822">
        <w:t>) started” </w:t>
      </w:r>
    </w:p>
    <w:p w:rsidR="007B5631" w:rsidRPr="00310822" w:rsidRDefault="007B5631" w:rsidP="007B5631">
      <w:r w:rsidRPr="00310822">
        <w:t> </w:t>
      </w:r>
    </w:p>
    <w:p w:rsidR="007B5631" w:rsidRPr="00310822" w:rsidRDefault="007B5631" w:rsidP="007B5631">
      <w:r w:rsidRPr="00310822">
        <w:br w:type="page"/>
      </w:r>
    </w:p>
    <w:p w:rsidR="007B5631" w:rsidRPr="00310822" w:rsidRDefault="007B5631" w:rsidP="007B5631">
      <w:pPr>
        <w:pStyle w:val="Cmsor3"/>
        <w:rPr>
          <w:sz w:val="28"/>
          <w:szCs w:val="28"/>
        </w:rPr>
      </w:pPr>
      <w:bookmarkStart w:id="92" w:name="_Toc196901215"/>
      <w:r w:rsidRPr="00310822">
        <w:rPr>
          <w:sz w:val="28"/>
          <w:szCs w:val="28"/>
        </w:rPr>
        <w:lastRenderedPageBreak/>
        <w:t>Az alkalmazás elérése</w:t>
      </w:r>
      <w:bookmarkEnd w:id="92"/>
      <w:r w:rsidRPr="00310822">
        <w:rPr>
          <w:sz w:val="28"/>
          <w:szCs w:val="28"/>
        </w:rPr>
        <w:t> </w:t>
      </w:r>
    </w:p>
    <w:p w:rsidR="007B5631" w:rsidRPr="00310822" w:rsidRDefault="007B5631" w:rsidP="007B5631">
      <w:pPr>
        <w:pStyle w:val="Cmsor4"/>
        <w:ind w:firstLine="360"/>
      </w:pPr>
      <w:bookmarkStart w:id="93" w:name="_Toc196901216"/>
      <w:r w:rsidRPr="00310822">
        <w:t>Weboldal elérése</w:t>
      </w:r>
      <w:bookmarkEnd w:id="93"/>
      <w:r w:rsidRPr="00310822">
        <w:t> </w:t>
      </w:r>
    </w:p>
    <w:p w:rsidR="007B5631" w:rsidRPr="00310822" w:rsidRDefault="00CA0396" w:rsidP="00E05383">
      <w:pPr>
        <w:numPr>
          <w:ilvl w:val="0"/>
          <w:numId w:val="76"/>
        </w:numPr>
      </w:pPr>
      <w:r>
        <w:t>Nyissa</w:t>
      </w:r>
      <w:r w:rsidR="007B5631" w:rsidRPr="00310822">
        <w:t xml:space="preserve">meg a böngészőt, és írd be: </w:t>
      </w:r>
      <w:hyperlink r:id="rId19" w:tgtFrame="_blank" w:history="1">
        <w:r w:rsidR="007B5631" w:rsidRPr="00310822">
          <w:rPr>
            <w:rStyle w:val="Hiperhivatkozs"/>
            <w:color w:val="auto"/>
          </w:rPr>
          <w:t>http://localhost:8000/web/</w:t>
        </w:r>
      </w:hyperlink>
      <w:r w:rsidR="007B5631" w:rsidRPr="00310822">
        <w:t> </w:t>
      </w:r>
    </w:p>
    <w:p w:rsidR="007B5631" w:rsidRPr="00310822" w:rsidRDefault="007B5631" w:rsidP="00E05383">
      <w:pPr>
        <w:numPr>
          <w:ilvl w:val="0"/>
          <w:numId w:val="77"/>
        </w:numPr>
      </w:pPr>
      <w:r w:rsidRPr="00310822">
        <w:rPr>
          <w:b/>
          <w:bCs/>
        </w:rPr>
        <w:t>Bejelentkezési adatok: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78"/>
        </w:numPr>
      </w:pPr>
      <w:r w:rsidRPr="00310822">
        <w:rPr>
          <w:b/>
          <w:bCs/>
        </w:rPr>
        <w:t>Felhasználónév:</w:t>
      </w:r>
      <w:r w:rsidRPr="00310822">
        <w:t xml:space="preserve"> hoba123 </w:t>
      </w:r>
    </w:p>
    <w:p w:rsidR="007B5631" w:rsidRPr="00310822" w:rsidRDefault="007B5631" w:rsidP="00E05383">
      <w:pPr>
        <w:numPr>
          <w:ilvl w:val="0"/>
          <w:numId w:val="79"/>
        </w:numPr>
      </w:pPr>
      <w:r w:rsidRPr="00310822">
        <w:rPr>
          <w:b/>
          <w:bCs/>
        </w:rPr>
        <w:t>Jelszó:</w:t>
      </w:r>
      <w:r w:rsidRPr="00310822">
        <w:t xml:space="preserve"> Boronkay01? </w:t>
      </w:r>
    </w:p>
    <w:p w:rsidR="007B5631" w:rsidRPr="00310822" w:rsidRDefault="007B5631" w:rsidP="007B5631">
      <w:pPr>
        <w:pStyle w:val="Cmsor4"/>
        <w:tabs>
          <w:tab w:val="left" w:pos="4395"/>
        </w:tabs>
        <w:ind w:firstLine="360"/>
      </w:pPr>
      <w:bookmarkStart w:id="94" w:name="_Toc196901217"/>
      <w:r w:rsidRPr="00310822">
        <w:t>Asztali alkalmazás indítása</w:t>
      </w:r>
      <w:bookmarkEnd w:id="94"/>
      <w:r w:rsidRPr="00310822">
        <w:t> </w:t>
      </w:r>
    </w:p>
    <w:p w:rsidR="007B5631" w:rsidRPr="00310822" w:rsidRDefault="007B5631" w:rsidP="00E05383">
      <w:pPr>
        <w:numPr>
          <w:ilvl w:val="0"/>
          <w:numId w:val="80"/>
        </w:numPr>
      </w:pPr>
      <w:r w:rsidRPr="00310822">
        <w:t>Navigálj</w:t>
      </w:r>
      <w:r w:rsidR="003A26EC">
        <w:t>on</w:t>
      </w:r>
      <w:r w:rsidRPr="00310822">
        <w:t xml:space="preserve"> a projekt mappájában a DESKTOP\Desktop\bin\Debug mappába. </w:t>
      </w:r>
    </w:p>
    <w:p w:rsidR="007B5631" w:rsidRPr="00310822" w:rsidRDefault="007B5631" w:rsidP="00E05383">
      <w:pPr>
        <w:numPr>
          <w:ilvl w:val="0"/>
          <w:numId w:val="81"/>
        </w:numPr>
      </w:pPr>
      <w:r w:rsidRPr="00310822">
        <w:t>Kattints</w:t>
      </w:r>
      <w:r w:rsidR="00C518DA">
        <w:t>on</w:t>
      </w:r>
      <w:r w:rsidRPr="00310822">
        <w:t xml:space="preserve"> duplán a Desktop.exe fájlra az alkalmazás indításához. </w:t>
      </w:r>
    </w:p>
    <w:p w:rsidR="007B5631" w:rsidRPr="00310822" w:rsidRDefault="007B5631" w:rsidP="00E05383">
      <w:pPr>
        <w:numPr>
          <w:ilvl w:val="0"/>
          <w:numId w:val="82"/>
        </w:numPr>
      </w:pPr>
      <w:r w:rsidRPr="00310822">
        <w:rPr>
          <w:b/>
          <w:bCs/>
        </w:rPr>
        <w:t>Bejelentkezési adatok:</w:t>
      </w:r>
      <w:r w:rsidRPr="00310822">
        <w:t> </w:t>
      </w:r>
    </w:p>
    <w:p w:rsidR="007B5631" w:rsidRPr="00310822" w:rsidRDefault="007B5631" w:rsidP="00E05383">
      <w:pPr>
        <w:numPr>
          <w:ilvl w:val="0"/>
          <w:numId w:val="83"/>
        </w:numPr>
      </w:pPr>
      <w:r w:rsidRPr="00310822">
        <w:rPr>
          <w:b/>
          <w:bCs/>
        </w:rPr>
        <w:t>Felhasználónév:</w:t>
      </w:r>
      <w:r w:rsidRPr="00310822">
        <w:t xml:space="preserve"> admin </w:t>
      </w:r>
    </w:p>
    <w:p w:rsidR="007B5631" w:rsidRPr="00310822" w:rsidRDefault="007B5631" w:rsidP="00E05383">
      <w:pPr>
        <w:numPr>
          <w:ilvl w:val="0"/>
          <w:numId w:val="84"/>
        </w:numPr>
      </w:pPr>
      <w:r w:rsidRPr="00310822">
        <w:rPr>
          <w:b/>
          <w:bCs/>
        </w:rPr>
        <w:t>Jelszó:</w:t>
      </w:r>
      <w:r w:rsidRPr="00310822">
        <w:t xml:space="preserve"> password </w:t>
      </w:r>
    </w:p>
    <w:p w:rsidR="007B5631" w:rsidRPr="00310822" w:rsidRDefault="007B5631" w:rsidP="007B5631">
      <w:r w:rsidRPr="00310822">
        <w:t> </w:t>
      </w:r>
    </w:p>
    <w:p w:rsidR="007B5631" w:rsidRPr="00310822" w:rsidRDefault="007B5631" w:rsidP="00FB43AA">
      <w:pPr>
        <w:jc w:val="both"/>
      </w:pPr>
      <w:r w:rsidRPr="00310822">
        <w:rPr>
          <w:b/>
          <w:bCs/>
        </w:rPr>
        <w:t>Kész!</w:t>
      </w:r>
      <w:r w:rsidRPr="00310822">
        <w:t xml:space="preserve"> Az alkalmazás most már fut a lokális fejlesztői környezetben. Ha bármilyen hiba lép fel, ellenőriz</w:t>
      </w:r>
      <w:r w:rsidR="003A26EC">
        <w:t>ze</w:t>
      </w:r>
      <w:r w:rsidRPr="00310822">
        <w:t>, hogy minden lépést pontosan követt</w:t>
      </w:r>
      <w:r w:rsidR="003A26EC">
        <w:t>et</w:t>
      </w:r>
      <w:r w:rsidRPr="00310822">
        <w:t>-e, és a szükséges szo</w:t>
      </w:r>
      <w:r w:rsidRPr="00310822">
        <w:t>l</w:t>
      </w:r>
      <w:r w:rsidRPr="00310822">
        <w:t>gáltatások (Apache, MySQL) futnak-e az XAMPP-ban. </w:t>
      </w:r>
    </w:p>
    <w:p w:rsidR="007B5631" w:rsidRPr="00310822" w:rsidRDefault="007B5631" w:rsidP="00FB43AA">
      <w:pPr>
        <w:jc w:val="both"/>
      </w:pPr>
      <w:r w:rsidRPr="00310822">
        <w:t> </w:t>
      </w:r>
    </w:p>
    <w:p w:rsidR="007B5631" w:rsidRPr="00310822" w:rsidRDefault="007B5631" w:rsidP="00FB43AA">
      <w:pPr>
        <w:jc w:val="both"/>
      </w:pPr>
    </w:p>
    <w:p w:rsidR="002826C6" w:rsidRPr="00310822" w:rsidRDefault="002826C6" w:rsidP="00FB43AA">
      <w:pPr>
        <w:pStyle w:val="Cmsor2"/>
        <w:jc w:val="both"/>
        <w:rPr>
          <w:sz w:val="30"/>
          <w:szCs w:val="30"/>
        </w:rPr>
      </w:pPr>
      <w:bookmarkStart w:id="95" w:name="_Toc196901218"/>
      <w:r w:rsidRPr="00310822">
        <w:rPr>
          <w:sz w:val="30"/>
          <w:szCs w:val="30"/>
        </w:rPr>
        <w:t>Asztali alkalmazás felhasználói dokumentáció</w:t>
      </w:r>
      <w:bookmarkEnd w:id="95"/>
    </w:p>
    <w:p w:rsidR="00DE6760" w:rsidRPr="00310822" w:rsidRDefault="00DE6760" w:rsidP="00FB43AA">
      <w:pPr>
        <w:jc w:val="both"/>
      </w:pPr>
      <w:r w:rsidRPr="00310822">
        <w:t>Ez a dokumentáció segít a könyvtár alkalmazottainak megérteni, hogyan használha</w:t>
      </w:r>
      <w:r w:rsidRPr="00310822">
        <w:t>t</w:t>
      </w:r>
      <w:r w:rsidRPr="00310822">
        <w:t>ják a</w:t>
      </w:r>
      <w:r w:rsidR="00E43307">
        <w:t>z alkalmazás</w:t>
      </w:r>
      <w:r w:rsidRPr="00310822">
        <w:t xml:space="preserve"> különböző funkcióit.</w:t>
      </w:r>
    </w:p>
    <w:p w:rsidR="00DE6760" w:rsidRPr="00310822" w:rsidRDefault="00DE6760" w:rsidP="00FB43AA">
      <w:pPr>
        <w:pStyle w:val="Cmsor3"/>
        <w:jc w:val="both"/>
        <w:rPr>
          <w:sz w:val="28"/>
          <w:szCs w:val="28"/>
        </w:rPr>
      </w:pPr>
      <w:bookmarkStart w:id="96" w:name="_Toc196901219"/>
      <w:r w:rsidRPr="00310822">
        <w:rPr>
          <w:sz w:val="28"/>
          <w:szCs w:val="28"/>
        </w:rPr>
        <w:t>Belépés</w:t>
      </w:r>
      <w:bookmarkEnd w:id="96"/>
    </w:p>
    <w:p w:rsidR="00DE6760" w:rsidRPr="00310822" w:rsidRDefault="00DE6760" w:rsidP="00FB43AA">
      <w:pPr>
        <w:jc w:val="both"/>
      </w:pPr>
      <w:r w:rsidRPr="00310822">
        <w:rPr>
          <w:noProof/>
          <w:lang w:bidi="ar-SA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960029</wp:posOffset>
            </wp:positionV>
            <wp:extent cx="1676400" cy="2516505"/>
            <wp:effectExtent l="0" t="0" r="0" b="0"/>
            <wp:wrapTopAndBottom/>
            <wp:docPr id="46" name="Kép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822">
        <w:t>Az alkalmazás indulásánál egyből a bejelentkező felület jelenik meg, ahova be kell írnunk a felhasználónevünket és a jelszavunkat az ezekre kijelölt szöveges beviteli mezőbe, ezután az „Enter” billentyű vagy a „Bejelentkezés” gomb lenyomásával t</w:t>
      </w:r>
      <w:r w:rsidRPr="00310822">
        <w:t>u</w:t>
      </w:r>
      <w:r w:rsidRPr="00310822">
        <w:t>dunk bejelentkezni. Amennyiben helytelen a felhasználónév vagy a jelszó, az alka</w:t>
      </w:r>
      <w:r w:rsidRPr="00310822">
        <w:t>l</w:t>
      </w:r>
      <w:r w:rsidRPr="00310822">
        <w:t xml:space="preserve">mazás figyelmeztetni fog minket. Ha mégsem szeretnénk bejelentkezni, akkor a </w:t>
      </w:r>
      <w:r w:rsidR="002110B5" w:rsidRPr="00310822">
        <w:t>jobb</w:t>
      </w:r>
      <w:r w:rsidRPr="00310822">
        <w:t xml:space="preserve"> felső sarokban található X-szel be tudjuk zárni az ablakot.</w:t>
      </w:r>
    </w:p>
    <w:p w:rsidR="00243FA4" w:rsidRPr="00310822" w:rsidRDefault="00DE6760" w:rsidP="00DE6760">
      <w:r w:rsidRPr="00310822">
        <w:t xml:space="preserve">Sikeres bejelentkezéskor a főoldalra kerülünk. </w:t>
      </w:r>
    </w:p>
    <w:p w:rsidR="00243FA4" w:rsidRPr="00310822" w:rsidRDefault="00243FA4">
      <w:r w:rsidRPr="00310822">
        <w:br w:type="page"/>
      </w:r>
    </w:p>
    <w:p w:rsidR="00DE6760" w:rsidRPr="00310822" w:rsidRDefault="00243FA4" w:rsidP="00431C32">
      <w:pPr>
        <w:pStyle w:val="Cmsor3"/>
        <w:rPr>
          <w:sz w:val="28"/>
          <w:szCs w:val="28"/>
        </w:rPr>
      </w:pPr>
      <w:bookmarkStart w:id="97" w:name="_Toc196901220"/>
      <w:r w:rsidRPr="00310822">
        <w:rPr>
          <w:sz w:val="28"/>
          <w:szCs w:val="28"/>
        </w:rPr>
        <w:lastRenderedPageBreak/>
        <w:t>Főoldal</w:t>
      </w:r>
      <w:bookmarkEnd w:id="97"/>
    </w:p>
    <w:p w:rsidR="0005797D" w:rsidRPr="00310822" w:rsidRDefault="00DE6760" w:rsidP="00DE6760">
      <w:r w:rsidRPr="00310822">
        <w:rPr>
          <w:noProof/>
          <w:lang w:bidi="ar-SA"/>
        </w:rPr>
        <w:drawing>
          <wp:inline distT="0" distB="0" distL="0" distR="0">
            <wp:extent cx="5121729" cy="3508204"/>
            <wp:effectExtent l="0" t="0" r="3175" b="0"/>
            <wp:docPr id="47" name="Kép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754" cy="351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DE6760"/>
    <w:p w:rsidR="00DE6760" w:rsidRPr="00310822" w:rsidRDefault="00DE6760" w:rsidP="00FB43AA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az „Új felhasználó hozzáadása” gombbal megnyithatjuk azt az ablakot (vagyis űrlapot), amely segítségével hozzáadhatunk egy új felhasználót az adatbázishoz. Ezzel nem lépünk el a főoldalról.</w:t>
      </w:r>
    </w:p>
    <w:p w:rsidR="00DE6760" w:rsidRPr="00310822" w:rsidRDefault="00DE6760" w:rsidP="00FB43AA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kilépés gombbal kiléphetünk a programból. Ha legközelebb megnyi</w:t>
      </w:r>
      <w:r w:rsidRPr="00310822">
        <w:rPr>
          <w:rFonts w:ascii="Times New Roman" w:hAnsi="Times New Roman" w:cs="Times New Roman"/>
          <w:sz w:val="24"/>
          <w:szCs w:val="24"/>
        </w:rPr>
        <w:t>t</w:t>
      </w:r>
      <w:r w:rsidRPr="00310822">
        <w:rPr>
          <w:rFonts w:ascii="Times New Roman" w:hAnsi="Times New Roman" w:cs="Times New Roman"/>
          <w:sz w:val="24"/>
          <w:szCs w:val="24"/>
        </w:rPr>
        <w:t>juk a programot, újból be kell majd lépnünk.</w:t>
      </w:r>
    </w:p>
    <w:p w:rsidR="00DE6760" w:rsidRPr="00310822" w:rsidRDefault="00DE6760" w:rsidP="00FB43AA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Erre a felhasználó ikonra kattintva elnavigálhatunk arra az oldalra, amelyen megtalálunk részletes információkat a jelenleg bejelentkezett felhasználóról. Erről az oldalról részletesebben a dokumentáció „Dolgozó adatai oldal” sze</w:t>
      </w:r>
      <w:r w:rsidRPr="00310822">
        <w:rPr>
          <w:rFonts w:ascii="Times New Roman" w:hAnsi="Times New Roman" w:cs="Times New Roman"/>
          <w:sz w:val="24"/>
          <w:szCs w:val="24"/>
        </w:rPr>
        <w:t>k</w:t>
      </w:r>
      <w:r w:rsidRPr="00310822">
        <w:rPr>
          <w:rFonts w:ascii="Times New Roman" w:hAnsi="Times New Roman" w:cs="Times New Roman"/>
          <w:sz w:val="24"/>
          <w:szCs w:val="24"/>
        </w:rPr>
        <w:t>ciójában olvashat.</w:t>
      </w:r>
    </w:p>
    <w:p w:rsidR="00DE6760" w:rsidRPr="00310822" w:rsidRDefault="00DE6760" w:rsidP="00FB43AA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Az ablak bal szélén találjuk a navigációs menüt, mely segítségével navigálni tudunk az oldalak között. A zöld sáv mutatja, hogy jelenleg melyik oldalon vagyunk.</w:t>
      </w:r>
    </w:p>
    <w:p w:rsidR="00566BE4" w:rsidRPr="00310822" w:rsidRDefault="00DE6760" w:rsidP="00FB43AA">
      <w:pPr>
        <w:pStyle w:val="Listaszerbekezds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váltógombbal tudunk átváltani sötétről világosra, világosról pedig s</w:t>
      </w:r>
      <w:r w:rsidRPr="00310822">
        <w:rPr>
          <w:rFonts w:ascii="Times New Roman" w:hAnsi="Times New Roman" w:cs="Times New Roman"/>
          <w:sz w:val="24"/>
          <w:szCs w:val="24"/>
        </w:rPr>
        <w:t>ö</w:t>
      </w:r>
      <w:r w:rsidRPr="00310822">
        <w:rPr>
          <w:rFonts w:ascii="Times New Roman" w:hAnsi="Times New Roman" w:cs="Times New Roman"/>
          <w:sz w:val="24"/>
          <w:szCs w:val="24"/>
        </w:rPr>
        <w:t>tét témára egyetlen kattintással. Az alkalmazás bezárásakor a téma elmentésre kerül.</w:t>
      </w:r>
    </w:p>
    <w:p w:rsidR="00DE6760" w:rsidRPr="00310822" w:rsidRDefault="00566BE4" w:rsidP="00B53636">
      <w:pPr>
        <w:rPr>
          <w:rFonts w:eastAsiaTheme="minorHAnsi"/>
          <w:sz w:val="22"/>
          <w:szCs w:val="22"/>
          <w:lang w:eastAsia="en-US" w:bidi="ar-SA"/>
        </w:rPr>
      </w:pPr>
      <w:r w:rsidRPr="00310822">
        <w:br w:type="page"/>
      </w:r>
    </w:p>
    <w:p w:rsidR="00DE6760" w:rsidRPr="00310822" w:rsidRDefault="00DE6760" w:rsidP="00431C32">
      <w:pPr>
        <w:pStyle w:val="Cmsor3"/>
        <w:rPr>
          <w:sz w:val="28"/>
          <w:szCs w:val="28"/>
        </w:rPr>
      </w:pPr>
      <w:bookmarkStart w:id="98" w:name="_Toc196901221"/>
      <w:r w:rsidRPr="00310822">
        <w:rPr>
          <w:sz w:val="28"/>
          <w:szCs w:val="28"/>
        </w:rPr>
        <w:lastRenderedPageBreak/>
        <w:t>Dolgozó adatai oldal</w:t>
      </w:r>
      <w:bookmarkEnd w:id="98"/>
    </w:p>
    <w:p w:rsidR="00DE6760" w:rsidRPr="00310822" w:rsidRDefault="00DE6760" w:rsidP="00FB43AA">
      <w:pPr>
        <w:jc w:val="both"/>
      </w:pPr>
      <w:r w:rsidRPr="00310822">
        <w:t>A jelenleg bejelentkezett dolgozó adatait az ablak bal felső sarkában található felhas</w:t>
      </w:r>
      <w:r w:rsidRPr="00310822">
        <w:t>z</w:t>
      </w:r>
      <w:r w:rsidRPr="00310822">
        <w:t>náló ikonra való kattintással tudunk átlépni. (ez a felhasználó ikon =&gt;</w:t>
      </w:r>
      <w:r w:rsidRPr="00310822">
        <w:rPr>
          <w:noProof/>
          <w:lang w:bidi="ar-SA"/>
        </w:rPr>
        <w:drawing>
          <wp:inline distT="0" distB="0" distL="0" distR="0">
            <wp:extent cx="125186" cy="125186"/>
            <wp:effectExtent l="0" t="0" r="8255" b="8255"/>
            <wp:docPr id="45" name="Kép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Kép 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65" cy="1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822">
        <w:t>)</w:t>
      </w:r>
    </w:p>
    <w:p w:rsidR="002110B5" w:rsidRPr="00310822" w:rsidRDefault="002110B5" w:rsidP="00DE6760"/>
    <w:p w:rsidR="00DE6760" w:rsidRPr="00310822" w:rsidRDefault="00DE6760" w:rsidP="00DE6760">
      <w:r w:rsidRPr="00310822">
        <w:rPr>
          <w:noProof/>
          <w:lang w:bidi="ar-SA"/>
        </w:rPr>
        <w:drawing>
          <wp:inline distT="0" distB="0" distL="0" distR="0">
            <wp:extent cx="5223468" cy="3592286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Kép 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453" cy="35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0" w:rsidRPr="00310822" w:rsidRDefault="00DE6760" w:rsidP="00FB43AA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Itt találjuk a bejelentkezett alkalmazott adatait.</w:t>
      </w:r>
    </w:p>
    <w:p w:rsidR="00DE6760" w:rsidRPr="00310822" w:rsidRDefault="00DE6760" w:rsidP="00FB43AA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Az „Alkalmazott hozzáadása” gombbal tudjuk megnyitni azt az űrlapot, me</w:t>
      </w:r>
      <w:r w:rsidRPr="00310822">
        <w:rPr>
          <w:rFonts w:ascii="Times New Roman" w:hAnsi="Times New Roman" w:cs="Times New Roman"/>
          <w:sz w:val="24"/>
          <w:szCs w:val="24"/>
        </w:rPr>
        <w:t>l</w:t>
      </w:r>
      <w:r w:rsidRPr="00310822">
        <w:rPr>
          <w:rFonts w:ascii="Times New Roman" w:hAnsi="Times New Roman" w:cs="Times New Roman"/>
          <w:sz w:val="24"/>
          <w:szCs w:val="24"/>
        </w:rPr>
        <w:t>lyel hozzáadhatunk egy új alkalmazottat, miután megadtuk az új alkalmazott nevét és a használni kívánt jelszót. A hozzáadás gombbal véglegesen hozzáa</w:t>
      </w:r>
      <w:r w:rsidRPr="00310822">
        <w:rPr>
          <w:rFonts w:ascii="Times New Roman" w:hAnsi="Times New Roman" w:cs="Times New Roman"/>
          <w:sz w:val="24"/>
          <w:szCs w:val="24"/>
        </w:rPr>
        <w:t>d</w:t>
      </w:r>
      <w:r w:rsidRPr="00310822">
        <w:rPr>
          <w:rFonts w:ascii="Times New Roman" w:hAnsi="Times New Roman" w:cs="Times New Roman"/>
          <w:sz w:val="24"/>
          <w:szCs w:val="24"/>
        </w:rPr>
        <w:t>hatjuk az alkalmazottat az adatbázishoz.</w:t>
      </w:r>
    </w:p>
    <w:p w:rsidR="002110B5" w:rsidRPr="00310822" w:rsidRDefault="00DE6760" w:rsidP="002110B5">
      <w:pPr>
        <w:pStyle w:val="Listaszerbekezds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1932215" cy="2103967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Kép 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932" cy="21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2110B5">
      <w:pPr>
        <w:rPr>
          <w:rFonts w:eastAsiaTheme="minorHAnsi"/>
          <w:sz w:val="22"/>
          <w:szCs w:val="22"/>
          <w:lang w:eastAsia="en-US" w:bidi="ar-SA"/>
        </w:rPr>
      </w:pPr>
      <w:r w:rsidRPr="00310822">
        <w:br w:type="page"/>
      </w:r>
    </w:p>
    <w:p w:rsidR="00DE6760" w:rsidRPr="00310822" w:rsidRDefault="00DE6760" w:rsidP="00FB43AA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lastRenderedPageBreak/>
        <w:t>Ezzel a két gombbal („Alkalmazottak” és „Rendszerbeállítások”) tudunk vá</w:t>
      </w:r>
      <w:r w:rsidRPr="00310822">
        <w:rPr>
          <w:rFonts w:ascii="Times New Roman" w:hAnsi="Times New Roman" w:cs="Times New Roman"/>
          <w:sz w:val="24"/>
          <w:szCs w:val="24"/>
        </w:rPr>
        <w:t>l</w:t>
      </w:r>
      <w:r w:rsidRPr="00310822">
        <w:rPr>
          <w:rFonts w:ascii="Times New Roman" w:hAnsi="Times New Roman" w:cs="Times New Roman"/>
          <w:sz w:val="24"/>
          <w:szCs w:val="24"/>
        </w:rPr>
        <w:t xml:space="preserve">tani, hogy mi jelenjen meg a táblázatban. </w:t>
      </w:r>
    </w:p>
    <w:p w:rsidR="00DE6760" w:rsidRPr="00310822" w:rsidRDefault="00DE6760" w:rsidP="00FB43AA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Az alkalmazottak kilistázásával megtekinthetjük az összes aktív alka</w:t>
      </w:r>
      <w:r w:rsidRPr="00310822">
        <w:rPr>
          <w:rFonts w:ascii="Times New Roman" w:hAnsi="Times New Roman" w:cs="Times New Roman"/>
          <w:sz w:val="24"/>
          <w:szCs w:val="24"/>
        </w:rPr>
        <w:t>l</w:t>
      </w:r>
      <w:r w:rsidRPr="00310822">
        <w:rPr>
          <w:rFonts w:ascii="Times New Roman" w:hAnsi="Times New Roman" w:cs="Times New Roman"/>
          <w:sz w:val="24"/>
          <w:szCs w:val="24"/>
        </w:rPr>
        <w:t>mazottat. Itt megtekinthetjük az alkalmazottak nevét és felhasználón</w:t>
      </w:r>
      <w:r w:rsidRPr="00310822">
        <w:rPr>
          <w:rFonts w:ascii="Times New Roman" w:hAnsi="Times New Roman" w:cs="Times New Roman"/>
          <w:sz w:val="24"/>
          <w:szCs w:val="24"/>
        </w:rPr>
        <w:t>e</w:t>
      </w:r>
      <w:r w:rsidRPr="00310822">
        <w:rPr>
          <w:rFonts w:ascii="Times New Roman" w:hAnsi="Times New Roman" w:cs="Times New Roman"/>
          <w:sz w:val="24"/>
          <w:szCs w:val="24"/>
        </w:rPr>
        <w:t>vét, továbbá innen tudunk alkalmazottat deaktiválni az adott alkalm</w:t>
      </w:r>
      <w:r w:rsidRPr="00310822">
        <w:rPr>
          <w:rFonts w:ascii="Times New Roman" w:hAnsi="Times New Roman" w:cs="Times New Roman"/>
          <w:sz w:val="24"/>
          <w:szCs w:val="24"/>
        </w:rPr>
        <w:t>a</w:t>
      </w:r>
      <w:r w:rsidRPr="00310822">
        <w:rPr>
          <w:rFonts w:ascii="Times New Roman" w:hAnsi="Times New Roman" w:cs="Times New Roman"/>
          <w:sz w:val="24"/>
          <w:szCs w:val="24"/>
        </w:rPr>
        <w:t>zott sorában található „Deaktivál” gombra kattintva.</w:t>
      </w:r>
    </w:p>
    <w:p w:rsidR="00DE6760" w:rsidRPr="00310822" w:rsidRDefault="00DE6760" w:rsidP="00FB43AA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„Rendszerbeállítások” gombra kattintva átválthatunk arra, hogy a táblázat a rendszerbeállításokat mutassa.</w:t>
      </w:r>
    </w:p>
    <w:p w:rsidR="00DE6760" w:rsidRPr="00310822" w:rsidRDefault="00DE6760" w:rsidP="002110B5">
      <w:pPr>
        <w:pStyle w:val="Listaszerbekezds"/>
        <w:ind w:left="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5159829" cy="1068464"/>
            <wp:effectExtent l="19050" t="0" r="2721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ép 27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32181"/>
                    <a:stretch/>
                  </pic:blipFill>
                  <pic:spPr bwMode="auto">
                    <a:xfrm>
                      <a:off x="0" y="0"/>
                      <a:ext cx="5159829" cy="1068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0B5" w:rsidRPr="00310822" w:rsidRDefault="002110B5" w:rsidP="002110B5">
      <w:pPr>
        <w:pStyle w:val="Listaszerbekezds"/>
        <w:ind w:left="0"/>
        <w:rPr>
          <w:rFonts w:ascii="Times New Roman" w:hAnsi="Times New Roman" w:cs="Times New Roman"/>
        </w:rPr>
      </w:pPr>
    </w:p>
    <w:p w:rsidR="00DE6760" w:rsidRPr="00310822" w:rsidRDefault="00DE6760" w:rsidP="00FB43AA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Itt módosíthatjuk a jelenleg bejelentkezett alkalmazott jelszavát a beviteli m</w:t>
      </w:r>
      <w:r w:rsidRPr="00310822">
        <w:rPr>
          <w:rFonts w:ascii="Times New Roman" w:hAnsi="Times New Roman" w:cs="Times New Roman"/>
          <w:sz w:val="24"/>
          <w:szCs w:val="24"/>
        </w:rPr>
        <w:t>e</w:t>
      </w:r>
      <w:r w:rsidRPr="00310822">
        <w:rPr>
          <w:rFonts w:ascii="Times New Roman" w:hAnsi="Times New Roman" w:cs="Times New Roman"/>
          <w:sz w:val="24"/>
          <w:szCs w:val="24"/>
        </w:rPr>
        <w:t>zők kitöltésével és a „Változtat” gombra kattintva módosíthatjuk véglegesen a jelszót.</w:t>
      </w:r>
    </w:p>
    <w:p w:rsidR="00DE6760" w:rsidRPr="00310822" w:rsidRDefault="00DE6760" w:rsidP="00FB43AA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 a táblázat, melynek tartalmát váltani tudjuk a 3-as pontban ismertetett m</w:t>
      </w:r>
      <w:r w:rsidRPr="00310822">
        <w:rPr>
          <w:rFonts w:ascii="Times New Roman" w:hAnsi="Times New Roman" w:cs="Times New Roman"/>
          <w:sz w:val="24"/>
          <w:szCs w:val="24"/>
        </w:rPr>
        <w:t>ó</w:t>
      </w:r>
      <w:r w:rsidRPr="00310822">
        <w:rPr>
          <w:rFonts w:ascii="Times New Roman" w:hAnsi="Times New Roman" w:cs="Times New Roman"/>
          <w:sz w:val="24"/>
          <w:szCs w:val="24"/>
        </w:rPr>
        <w:t>don.</w:t>
      </w:r>
    </w:p>
    <w:p w:rsidR="00DE6760" w:rsidRPr="00310822" w:rsidRDefault="00DE6760" w:rsidP="00FB43AA">
      <w:pPr>
        <w:ind w:left="360"/>
        <w:jc w:val="both"/>
      </w:pPr>
      <w:r w:rsidRPr="00310822">
        <w:t>Az oldal alján található piros „Kilépés” gomb megnyomásával bezárhatjuk a pro</w:t>
      </w:r>
      <w:r w:rsidRPr="00310822">
        <w:t>g</w:t>
      </w:r>
      <w:r w:rsidRPr="00310822">
        <w:t>ramot.</w:t>
      </w:r>
      <w:r w:rsidRPr="00310822">
        <w:br w:type="page"/>
      </w:r>
    </w:p>
    <w:p w:rsidR="00DE6760" w:rsidRPr="00310822" w:rsidRDefault="00DE6760" w:rsidP="00FB43AA">
      <w:pPr>
        <w:pStyle w:val="Cmsor3"/>
        <w:jc w:val="both"/>
        <w:rPr>
          <w:sz w:val="28"/>
          <w:szCs w:val="28"/>
        </w:rPr>
      </w:pPr>
      <w:bookmarkStart w:id="99" w:name="_Toc196901222"/>
      <w:r w:rsidRPr="00310822">
        <w:rPr>
          <w:sz w:val="28"/>
          <w:szCs w:val="28"/>
        </w:rPr>
        <w:lastRenderedPageBreak/>
        <w:t>Könyvek oldal</w:t>
      </w:r>
      <w:bookmarkEnd w:id="99"/>
    </w:p>
    <w:p w:rsidR="002110B5" w:rsidRPr="00310822" w:rsidRDefault="00DE6760" w:rsidP="00FB43AA">
      <w:pPr>
        <w:jc w:val="both"/>
      </w:pPr>
      <w:r w:rsidRPr="00310822">
        <w:t>A „Könyvek” menüpontra kattintva megnyithatjuk az oldalt, ahol listába van szedve az adatbázisban szereplő összes könyv. A táblázatban szerepel a könyv ISBN száma, címe és státusza, mely azt jelzi, hogy elérhető-e az adott könyv, vagy valamelyik fe</w:t>
      </w:r>
      <w:r w:rsidRPr="00310822">
        <w:t>l</w:t>
      </w:r>
      <w:r w:rsidRPr="00310822">
        <w:t>használónál van (available = elérhető; borrowed = jelenleg nem elérhető, ki van véve).</w:t>
      </w:r>
    </w:p>
    <w:p w:rsidR="00DE6760" w:rsidRPr="00310822" w:rsidRDefault="00DE6760" w:rsidP="00DE6760">
      <w:r w:rsidRPr="00310822">
        <w:br/>
      </w:r>
      <w:r w:rsidRPr="00310822">
        <w:rPr>
          <w:noProof/>
          <w:lang w:bidi="ar-SA"/>
        </w:rPr>
        <w:drawing>
          <wp:inline distT="0" distB="0" distL="0" distR="0">
            <wp:extent cx="5131174" cy="3524854"/>
            <wp:effectExtent l="1905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Kép 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308" cy="352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0" w:rsidRPr="00310822" w:rsidRDefault="00DE6760" w:rsidP="00DE6760">
      <w:r w:rsidRPr="00310822">
        <w:br w:type="page"/>
      </w:r>
    </w:p>
    <w:p w:rsidR="002110B5" w:rsidRPr="00310822" w:rsidRDefault="00DE6760" w:rsidP="00FB43AA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lastRenderedPageBreak/>
        <w:t>Ezzel a + jellel jelölt gombbal megnyithatjuk azt az űrlapot, melynek segíts</w:t>
      </w:r>
      <w:r w:rsidRPr="00310822">
        <w:rPr>
          <w:rFonts w:ascii="Times New Roman" w:hAnsi="Times New Roman" w:cs="Times New Roman"/>
          <w:sz w:val="24"/>
          <w:szCs w:val="24"/>
        </w:rPr>
        <w:t>é</w:t>
      </w:r>
      <w:r w:rsidRPr="00310822">
        <w:rPr>
          <w:rFonts w:ascii="Times New Roman" w:hAnsi="Times New Roman" w:cs="Times New Roman"/>
          <w:sz w:val="24"/>
          <w:szCs w:val="24"/>
        </w:rPr>
        <w:t>gével hozzá tudunk adni új könyvet az adatbázishoz. Az alábbi kép mutatja, hogy hogy néz ki az űrlap. Az adatokat a hozzájuk kijelölt beviteli mezőbe.</w:t>
      </w:r>
    </w:p>
    <w:p w:rsidR="00DE6760" w:rsidRPr="00310822" w:rsidRDefault="00DE6760" w:rsidP="002110B5">
      <w:pPr>
        <w:pStyle w:val="Listaszerbekezds"/>
        <w:ind w:left="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5200650" cy="3721056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Kép 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698" cy="374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FB43AA">
      <w:pPr>
        <w:pStyle w:val="Listaszerbekezds"/>
        <w:ind w:left="0"/>
        <w:jc w:val="both"/>
        <w:rPr>
          <w:rFonts w:ascii="Times New Roman" w:hAnsi="Times New Roman" w:cs="Times New Roman"/>
        </w:rPr>
      </w:pPr>
    </w:p>
    <w:p w:rsidR="00DE6760" w:rsidRPr="00310822" w:rsidRDefault="00DE6760" w:rsidP="00FB43AA">
      <w:pPr>
        <w:pStyle w:val="Listaszerbekezds"/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az X-szel tudjuk bezárni az ablakot.</w:t>
      </w:r>
    </w:p>
    <w:p w:rsidR="00DE6760" w:rsidRPr="00310822" w:rsidRDefault="00DE6760" w:rsidP="00FB43AA">
      <w:pPr>
        <w:pStyle w:val="Listaszerbekezds"/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Ha erre a gombra kattintunk, választhatunk szerzőt vagy szerzőket a könyvhöz. Miután kiválasztottuk, a „Választás” gombra kattintva tudjuk véglegesíteni. </w:t>
      </w:r>
    </w:p>
    <w:p w:rsidR="00DE6760" w:rsidRPr="00310822" w:rsidRDefault="00DE6760" w:rsidP="00DE6760">
      <w:pPr>
        <w:pStyle w:val="Listaszerbekezds"/>
        <w:ind w:left="108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3232870" cy="1670957"/>
            <wp:effectExtent l="0" t="0" r="5715" b="571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Kép 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609" cy="16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DE6760">
      <w:pPr>
        <w:pStyle w:val="Listaszerbekezds"/>
        <w:ind w:left="1080"/>
        <w:rPr>
          <w:rFonts w:ascii="Times New Roman" w:hAnsi="Times New Roman" w:cs="Times New Roman"/>
        </w:rPr>
      </w:pPr>
    </w:p>
    <w:p w:rsidR="00DE6760" w:rsidRPr="00310822" w:rsidRDefault="00DE6760" w:rsidP="00FB43AA">
      <w:pPr>
        <w:pStyle w:val="Listaszerbekezds"/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Ha erre a gombra nyomunk, választhatunk kategóriát vagy kategóriákat a könyvhöz. Miután kiválasztottuk, a „Választás” gombra kattintva tudjuk véglegesíteni. </w:t>
      </w:r>
    </w:p>
    <w:p w:rsidR="00DE6760" w:rsidRPr="00310822" w:rsidRDefault="00DE6760" w:rsidP="00DE6760">
      <w:pPr>
        <w:pStyle w:val="Listaszerbekezds"/>
        <w:ind w:left="108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lastRenderedPageBreak/>
        <w:drawing>
          <wp:inline distT="0" distB="0" distL="0" distR="0">
            <wp:extent cx="3238500" cy="1679580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Kép 3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16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DE6760">
      <w:pPr>
        <w:pStyle w:val="Listaszerbekezds"/>
        <w:ind w:left="1080"/>
        <w:rPr>
          <w:rFonts w:ascii="Times New Roman" w:hAnsi="Times New Roman" w:cs="Times New Roman"/>
        </w:rPr>
      </w:pPr>
    </w:p>
    <w:p w:rsidR="00DE6760" w:rsidRPr="00310822" w:rsidRDefault="00DE6760" w:rsidP="00FB43AA">
      <w:pPr>
        <w:pStyle w:val="Listaszerbekezds"/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„Kiadó” szövegre kattintva kiválaszthatunk egy kiadót a könyvünkhöz a felugró listából a „Választ” gombra kattintva.</w:t>
      </w:r>
    </w:p>
    <w:p w:rsidR="00DE6760" w:rsidRPr="00310822" w:rsidRDefault="00DE6760" w:rsidP="00DE6760">
      <w:pPr>
        <w:pStyle w:val="Listaszerbekezds"/>
        <w:ind w:left="108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3926335" cy="2041071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Kép 3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686" cy="206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DE6760">
      <w:pPr>
        <w:pStyle w:val="Listaszerbekezds"/>
        <w:ind w:left="1080"/>
        <w:rPr>
          <w:rFonts w:ascii="Times New Roman" w:hAnsi="Times New Roman" w:cs="Times New Roman"/>
        </w:rPr>
      </w:pPr>
    </w:p>
    <w:p w:rsidR="00DE6760" w:rsidRPr="00310822" w:rsidRDefault="00DE6760" w:rsidP="00FB43AA">
      <w:pPr>
        <w:pStyle w:val="Listaszerbekezds"/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„Nyelv” szövegre kattintva kiválaszthatjuk a könyv nyelvét a felugró listából a „Választ” gombra kattintva.</w:t>
      </w:r>
    </w:p>
    <w:p w:rsidR="00DE6760" w:rsidRPr="00310822" w:rsidRDefault="00DE6760" w:rsidP="00DE6760">
      <w:pPr>
        <w:pStyle w:val="Listaszerbekezds"/>
        <w:ind w:left="108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3946072" cy="2049156"/>
            <wp:effectExtent l="0" t="0" r="0" b="8255"/>
            <wp:docPr id="48" name="Kép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4130" cy="205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FB43AA">
      <w:pPr>
        <w:pStyle w:val="Listaszerbekezds"/>
        <w:ind w:left="1080"/>
        <w:jc w:val="both"/>
        <w:rPr>
          <w:rFonts w:ascii="Times New Roman" w:hAnsi="Times New Roman" w:cs="Times New Roman"/>
        </w:rPr>
      </w:pPr>
    </w:p>
    <w:p w:rsidR="00DE6760" w:rsidRPr="00310822" w:rsidRDefault="00DE6760" w:rsidP="00FB43AA">
      <w:pPr>
        <w:pStyle w:val="Listaszerbekezds"/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„Kép hozzáadása gombra kattintva a fájlkezelőt nyithatjuk meg, aho</w:t>
      </w:r>
      <w:r w:rsidRPr="00310822">
        <w:rPr>
          <w:rFonts w:ascii="Times New Roman" w:hAnsi="Times New Roman" w:cs="Times New Roman"/>
          <w:sz w:val="24"/>
          <w:szCs w:val="24"/>
        </w:rPr>
        <w:t>n</w:t>
      </w:r>
      <w:r w:rsidRPr="00310822">
        <w:rPr>
          <w:rFonts w:ascii="Times New Roman" w:hAnsi="Times New Roman" w:cs="Times New Roman"/>
          <w:sz w:val="24"/>
          <w:szCs w:val="24"/>
        </w:rPr>
        <w:t>nan kiválaszthatunk egy képet a könyvünkhöz.</w:t>
      </w:r>
    </w:p>
    <w:p w:rsidR="00DE6760" w:rsidRPr="00310822" w:rsidRDefault="00DE6760" w:rsidP="00FB43AA">
      <w:pPr>
        <w:pStyle w:val="Listaszerbekezds"/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Ha megadtunk minden adatot, a „Hozzáad” gomb megnyomásával végl</w:t>
      </w:r>
      <w:r w:rsidRPr="00310822">
        <w:rPr>
          <w:rFonts w:ascii="Times New Roman" w:hAnsi="Times New Roman" w:cs="Times New Roman"/>
          <w:sz w:val="24"/>
          <w:szCs w:val="24"/>
        </w:rPr>
        <w:t>e</w:t>
      </w:r>
      <w:r w:rsidRPr="00310822">
        <w:rPr>
          <w:rFonts w:ascii="Times New Roman" w:hAnsi="Times New Roman" w:cs="Times New Roman"/>
          <w:sz w:val="24"/>
          <w:szCs w:val="24"/>
        </w:rPr>
        <w:t>gesíthetjük a könyv hozzáadását a megadott adatokkal.</w:t>
      </w:r>
    </w:p>
    <w:p w:rsidR="00DE6760" w:rsidRPr="00310822" w:rsidRDefault="00DE6760" w:rsidP="00FB43AA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szöveges beviteli mező kitöltésével és a „Keresés” gomb megnyom</w:t>
      </w:r>
      <w:r w:rsidRPr="00310822">
        <w:rPr>
          <w:rFonts w:ascii="Times New Roman" w:hAnsi="Times New Roman" w:cs="Times New Roman"/>
          <w:sz w:val="24"/>
          <w:szCs w:val="24"/>
        </w:rPr>
        <w:t>á</w:t>
      </w:r>
      <w:r w:rsidRPr="00310822">
        <w:rPr>
          <w:rFonts w:ascii="Times New Roman" w:hAnsi="Times New Roman" w:cs="Times New Roman"/>
          <w:sz w:val="24"/>
          <w:szCs w:val="24"/>
        </w:rPr>
        <w:t>sával keresni tudunk a könyvek között.</w:t>
      </w:r>
    </w:p>
    <w:p w:rsidR="00DE6760" w:rsidRPr="00310822" w:rsidRDefault="00DE6760" w:rsidP="00FB43AA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gombbal megnyithatjuk az adott könyv részleteit leíró oldalt. Itt mód</w:t>
      </w:r>
      <w:r w:rsidRPr="00310822">
        <w:rPr>
          <w:rFonts w:ascii="Times New Roman" w:hAnsi="Times New Roman" w:cs="Times New Roman"/>
          <w:sz w:val="24"/>
          <w:szCs w:val="24"/>
        </w:rPr>
        <w:t>o</w:t>
      </w:r>
      <w:r w:rsidRPr="00310822">
        <w:rPr>
          <w:rFonts w:ascii="Times New Roman" w:hAnsi="Times New Roman" w:cs="Times New Roman"/>
          <w:sz w:val="24"/>
          <w:szCs w:val="24"/>
        </w:rPr>
        <w:t>síthatjuk legtöbb adatát. Ugyanazok a mechanikák, mint a „Könyv hozzáad</w:t>
      </w:r>
      <w:r w:rsidRPr="00310822">
        <w:rPr>
          <w:rFonts w:ascii="Times New Roman" w:hAnsi="Times New Roman" w:cs="Times New Roman"/>
          <w:sz w:val="24"/>
          <w:szCs w:val="24"/>
        </w:rPr>
        <w:t>á</w:t>
      </w:r>
      <w:r w:rsidRPr="00310822">
        <w:rPr>
          <w:rFonts w:ascii="Times New Roman" w:hAnsi="Times New Roman" w:cs="Times New Roman"/>
          <w:sz w:val="24"/>
          <w:szCs w:val="24"/>
        </w:rPr>
        <w:lastRenderedPageBreak/>
        <w:t>sa” oldalon, a különbség csak 3 új gomb.</w:t>
      </w:r>
      <w:r w:rsidRPr="00310822">
        <w:rPr>
          <w:rFonts w:ascii="Times New Roman" w:hAnsi="Times New Roman" w:cs="Times New Roman"/>
        </w:rPr>
        <w:br/>
      </w: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4174490" cy="912940"/>
            <wp:effectExtent l="0" t="0" r="0" b="190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7910" cy="92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2110B5">
      <w:pPr>
        <w:pStyle w:val="Listaszerbekezds"/>
        <w:rPr>
          <w:rFonts w:ascii="Times New Roman" w:hAnsi="Times New Roman" w:cs="Times New Roman"/>
        </w:rPr>
      </w:pPr>
    </w:p>
    <w:p w:rsidR="002110B5" w:rsidRPr="00310822" w:rsidRDefault="00DE6760" w:rsidP="00FB43AA">
      <w:pPr>
        <w:pStyle w:val="Listaszerbekezds"/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„Leselejtez” gombbal le tudjuk selejtezni az adott könyvet. A felugró abla</w:t>
      </w:r>
      <w:r w:rsidRPr="00310822">
        <w:rPr>
          <w:rFonts w:ascii="Times New Roman" w:hAnsi="Times New Roman" w:cs="Times New Roman"/>
          <w:sz w:val="24"/>
          <w:szCs w:val="24"/>
        </w:rPr>
        <w:t>k</w:t>
      </w:r>
      <w:r w:rsidRPr="00310822">
        <w:rPr>
          <w:rFonts w:ascii="Times New Roman" w:hAnsi="Times New Roman" w:cs="Times New Roman"/>
          <w:sz w:val="24"/>
          <w:szCs w:val="24"/>
        </w:rPr>
        <w:t>ban kijelölhetjük, hogy pontosan melyik könyvet akarjuk leselejtezni, ha az adott könyvből több példányban is van a könyvtárnak. A „Felvesz” gombbal hozzáadhatjuk a könyvet, mint egy új példány a könyvből, a „Vissza” gombbal pedig visszaléphetünk az előző, a kilistázott könyvek oldalára.</w:t>
      </w:r>
    </w:p>
    <w:p w:rsidR="00DE6760" w:rsidRPr="00310822" w:rsidRDefault="00DE6760" w:rsidP="00FB43AA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sz w:val="24"/>
          <w:szCs w:val="24"/>
        </w:rPr>
        <w:t>Ezen a gombon vagy „Kiadás” vagy „Visszavétel” felirat van. A „Kiadás” gombra kattintással kiadhatjuk az adott könyvet. Az oldalon, ahova vitt a ka</w:t>
      </w:r>
      <w:r w:rsidRPr="00310822">
        <w:rPr>
          <w:rFonts w:ascii="Times New Roman" w:hAnsi="Times New Roman" w:cs="Times New Roman"/>
          <w:sz w:val="24"/>
          <w:szCs w:val="24"/>
        </w:rPr>
        <w:t>t</w:t>
      </w:r>
      <w:r w:rsidRPr="00310822">
        <w:rPr>
          <w:rFonts w:ascii="Times New Roman" w:hAnsi="Times New Roman" w:cs="Times New Roman"/>
          <w:sz w:val="24"/>
          <w:szCs w:val="24"/>
        </w:rPr>
        <w:t>tintás, nyomjunk a „Felhasználó kiválasztása” gombra. Itt válasszuk ki a fe</w:t>
      </w:r>
      <w:r w:rsidRPr="00310822">
        <w:rPr>
          <w:rFonts w:ascii="Times New Roman" w:hAnsi="Times New Roman" w:cs="Times New Roman"/>
          <w:sz w:val="24"/>
          <w:szCs w:val="24"/>
        </w:rPr>
        <w:t>l</w:t>
      </w:r>
      <w:r w:rsidRPr="00310822">
        <w:rPr>
          <w:rFonts w:ascii="Times New Roman" w:hAnsi="Times New Roman" w:cs="Times New Roman"/>
          <w:sz w:val="24"/>
          <w:szCs w:val="24"/>
        </w:rPr>
        <w:t>használót a „Választ” gombra kattintással, majd a „Kiadás” gombra kattintva hajtsuk végre a kiadást.</w:t>
      </w:r>
      <w:r w:rsidRPr="00310822">
        <w:rPr>
          <w:rFonts w:ascii="Times New Roman" w:hAnsi="Times New Roman" w:cs="Times New Roman"/>
        </w:rPr>
        <w:br/>
      </w: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2846615" cy="2446545"/>
            <wp:effectExtent l="0" t="0" r="0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0260" cy="24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2110B5">
      <w:pPr>
        <w:pStyle w:val="Listaszerbekezds"/>
        <w:rPr>
          <w:rFonts w:ascii="Times New Roman" w:hAnsi="Times New Roman" w:cs="Times New Roman"/>
        </w:rPr>
      </w:pPr>
    </w:p>
    <w:p w:rsidR="00DE6760" w:rsidRPr="00310822" w:rsidRDefault="00DE6760" w:rsidP="00DE6760">
      <w:pPr>
        <w:pStyle w:val="Listaszerbekezds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„Visszavétel” gombra kattintással átléphetünk a könyv visszavételére has</w:t>
      </w:r>
      <w:r w:rsidRPr="00310822">
        <w:rPr>
          <w:rFonts w:ascii="Times New Roman" w:hAnsi="Times New Roman" w:cs="Times New Roman"/>
          <w:sz w:val="24"/>
          <w:szCs w:val="24"/>
        </w:rPr>
        <w:t>z</w:t>
      </w:r>
      <w:r w:rsidRPr="00310822">
        <w:rPr>
          <w:rFonts w:ascii="Times New Roman" w:hAnsi="Times New Roman" w:cs="Times New Roman"/>
          <w:sz w:val="24"/>
          <w:szCs w:val="24"/>
        </w:rPr>
        <w:t>nált oldalra, ahol a „Visszavesz” gombbal tudjuk véglegesíteni a könyv vi</w:t>
      </w:r>
      <w:r w:rsidRPr="00310822">
        <w:rPr>
          <w:rFonts w:ascii="Times New Roman" w:hAnsi="Times New Roman" w:cs="Times New Roman"/>
          <w:sz w:val="24"/>
          <w:szCs w:val="24"/>
        </w:rPr>
        <w:t>s</w:t>
      </w:r>
      <w:r w:rsidRPr="00310822">
        <w:rPr>
          <w:rFonts w:ascii="Times New Roman" w:hAnsi="Times New Roman" w:cs="Times New Roman"/>
          <w:sz w:val="24"/>
          <w:szCs w:val="24"/>
        </w:rPr>
        <w:t>szavevését.</w:t>
      </w:r>
    </w:p>
    <w:p w:rsidR="00DE6760" w:rsidRPr="00310822" w:rsidRDefault="00DE6760" w:rsidP="00DE6760">
      <w:pPr>
        <w:pStyle w:val="Listaszerbekezds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2863929" cy="2166257"/>
            <wp:effectExtent l="0" t="0" r="0" b="5715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195" cy="21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0" w:rsidRPr="00310822" w:rsidRDefault="00DE6760" w:rsidP="00DE6760">
      <w:r w:rsidRPr="00310822">
        <w:br w:type="page"/>
      </w:r>
    </w:p>
    <w:p w:rsidR="00DE6760" w:rsidRPr="00310822" w:rsidRDefault="00DE6760" w:rsidP="00D0761A">
      <w:pPr>
        <w:pStyle w:val="Cmsor3"/>
        <w:rPr>
          <w:sz w:val="28"/>
          <w:szCs w:val="28"/>
        </w:rPr>
      </w:pPr>
      <w:bookmarkStart w:id="100" w:name="_Toc196901223"/>
      <w:r w:rsidRPr="00310822">
        <w:rPr>
          <w:sz w:val="28"/>
          <w:szCs w:val="28"/>
        </w:rPr>
        <w:lastRenderedPageBreak/>
        <w:t>Felhasználók oldal</w:t>
      </w:r>
      <w:bookmarkEnd w:id="100"/>
    </w:p>
    <w:p w:rsidR="00DE6760" w:rsidRPr="00310822" w:rsidRDefault="00DE6760" w:rsidP="00DE6760">
      <w:r w:rsidRPr="00310822">
        <w:rPr>
          <w:noProof/>
          <w:lang w:bidi="ar-SA"/>
        </w:rPr>
        <w:drawing>
          <wp:inline distT="0" distB="0" distL="0" distR="0">
            <wp:extent cx="5231854" cy="3592286"/>
            <wp:effectExtent l="0" t="0" r="0" b="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Kép 3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146" cy="359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DE6760"/>
    <w:p w:rsidR="00DE6760" w:rsidRPr="00310822" w:rsidRDefault="00DE6760" w:rsidP="00E05383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gombbal megnyithatjuk azt az ablakot, melynek kitöltésével hozzáa</w:t>
      </w:r>
      <w:r w:rsidRPr="00310822">
        <w:rPr>
          <w:rFonts w:ascii="Times New Roman" w:hAnsi="Times New Roman" w:cs="Times New Roman"/>
          <w:sz w:val="24"/>
          <w:szCs w:val="24"/>
        </w:rPr>
        <w:t>d</w:t>
      </w:r>
      <w:r w:rsidRPr="00310822">
        <w:rPr>
          <w:rFonts w:ascii="Times New Roman" w:hAnsi="Times New Roman" w:cs="Times New Roman"/>
          <w:sz w:val="24"/>
          <w:szCs w:val="24"/>
        </w:rPr>
        <w:t>hatunk egy új felhasználót az adatbázishoz.</w:t>
      </w:r>
    </w:p>
    <w:p w:rsidR="00DE6760" w:rsidRPr="00310822" w:rsidRDefault="00DE6760" w:rsidP="00DE6760">
      <w:pPr>
        <w:pStyle w:val="Listaszerbekezds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2471058" cy="3316436"/>
            <wp:effectExtent l="0" t="0" r="571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1283"/>
                    <a:stretch/>
                  </pic:blipFill>
                  <pic:spPr bwMode="auto">
                    <a:xfrm>
                      <a:off x="0" y="0"/>
                      <a:ext cx="2476231" cy="3323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760" w:rsidRPr="00310822" w:rsidRDefault="00DE6760" w:rsidP="00DE6760">
      <w:r w:rsidRPr="00310822">
        <w:br w:type="page"/>
      </w:r>
    </w:p>
    <w:p w:rsidR="00DE6760" w:rsidRPr="00310822" w:rsidRDefault="00DE6760" w:rsidP="00E05383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lastRenderedPageBreak/>
        <w:t>A „Részletes” gombra megnyithatjuk a felhasználó részletes adatait</w:t>
      </w:r>
    </w:p>
    <w:p w:rsidR="00DE6760" w:rsidRPr="00310822" w:rsidRDefault="00DE6760" w:rsidP="00DE6760">
      <w:pPr>
        <w:pStyle w:val="Listaszerbekezds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4771551" cy="3265714"/>
            <wp:effectExtent l="0" t="0" r="0" b="0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Kép 3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681" cy="32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DE6760">
      <w:pPr>
        <w:pStyle w:val="Listaszerbekezds"/>
        <w:rPr>
          <w:rFonts w:ascii="Times New Roman" w:hAnsi="Times New Roman" w:cs="Times New Roman"/>
        </w:rPr>
      </w:pPr>
    </w:p>
    <w:p w:rsidR="00DE6760" w:rsidRPr="00310822" w:rsidRDefault="00DE6760" w:rsidP="00E05383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gombbal deaktiválni tudjuk az adott felhasználót.</w:t>
      </w:r>
    </w:p>
    <w:p w:rsidR="00DE6760" w:rsidRPr="00310822" w:rsidRDefault="00DE6760" w:rsidP="00E05383">
      <w:pPr>
        <w:pStyle w:val="Listaszerbekezds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gombbal foglalni vagy előjegyezni tudunk könyveket, attól függ</w:t>
      </w:r>
      <w:r w:rsidRPr="00310822">
        <w:rPr>
          <w:rFonts w:ascii="Times New Roman" w:hAnsi="Times New Roman" w:cs="Times New Roman"/>
          <w:sz w:val="24"/>
          <w:szCs w:val="24"/>
        </w:rPr>
        <w:t>ő</w:t>
      </w:r>
      <w:r w:rsidRPr="00310822">
        <w:rPr>
          <w:rFonts w:ascii="Times New Roman" w:hAnsi="Times New Roman" w:cs="Times New Roman"/>
          <w:sz w:val="24"/>
          <w:szCs w:val="24"/>
        </w:rPr>
        <w:t>en, hogy jelenleg elérhető-e az adott könyv.</w:t>
      </w:r>
    </w:p>
    <w:p w:rsidR="00DE6760" w:rsidRPr="00310822" w:rsidRDefault="00DE6760" w:rsidP="00DE6760">
      <w:pPr>
        <w:pStyle w:val="Listaszerbekezds"/>
        <w:ind w:left="1080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4479471" cy="2322689"/>
            <wp:effectExtent l="0" t="0" r="0" b="0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476" cy="23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0B5" w:rsidRPr="00310822" w:rsidRDefault="002110B5" w:rsidP="00BC0682">
      <w:pPr>
        <w:pStyle w:val="Listaszerbekezds"/>
        <w:ind w:left="1080"/>
        <w:jc w:val="both"/>
        <w:rPr>
          <w:rFonts w:ascii="Times New Roman" w:hAnsi="Times New Roman" w:cs="Times New Roman"/>
        </w:rPr>
      </w:pPr>
    </w:p>
    <w:p w:rsidR="00DE6760" w:rsidRPr="00310822" w:rsidRDefault="00DE6760" w:rsidP="00BC0682">
      <w:pPr>
        <w:pStyle w:val="Listaszerbekezds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Ezzel a gombbal meghosszabbíthatjuk a felhasználó tagságát egy évvel.</w:t>
      </w:r>
    </w:p>
    <w:p w:rsidR="00DE6760" w:rsidRPr="00310822" w:rsidRDefault="00DE6760" w:rsidP="00BC0682">
      <w:pPr>
        <w:pStyle w:val="Listaszerbekezds"/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Ezzel a gombbal visszaléphetünk arra az oldalra, ahol </w:t>
      </w:r>
      <w:r w:rsidR="00706559">
        <w:rPr>
          <w:rFonts w:ascii="Times New Roman" w:hAnsi="Times New Roman" w:cs="Times New Roman"/>
          <w:sz w:val="24"/>
          <w:szCs w:val="24"/>
        </w:rPr>
        <w:t>a felhasználók kilistázása van</w:t>
      </w:r>
      <w:r w:rsidRPr="00310822">
        <w:rPr>
          <w:rFonts w:ascii="Times New Roman" w:hAnsi="Times New Roman" w:cs="Times New Roman"/>
          <w:sz w:val="24"/>
          <w:szCs w:val="24"/>
        </w:rPr>
        <w:t>.</w:t>
      </w:r>
    </w:p>
    <w:p w:rsidR="00DE6760" w:rsidRPr="00310822" w:rsidRDefault="00DE6760" w:rsidP="00BC0682">
      <w:pPr>
        <w:pStyle w:val="Listaszerbekezds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Ha erre a gombra rányomunk, megnyitunk egy ablakot, melyben ki tudjuk v</w:t>
      </w:r>
      <w:r w:rsidRPr="00310822">
        <w:rPr>
          <w:rFonts w:ascii="Times New Roman" w:hAnsi="Times New Roman" w:cs="Times New Roman"/>
          <w:sz w:val="24"/>
          <w:szCs w:val="24"/>
        </w:rPr>
        <w:t>á</w:t>
      </w:r>
      <w:r w:rsidRPr="00310822">
        <w:rPr>
          <w:rFonts w:ascii="Times New Roman" w:hAnsi="Times New Roman" w:cs="Times New Roman"/>
          <w:sz w:val="24"/>
          <w:szCs w:val="24"/>
        </w:rPr>
        <w:t>lasztani, hogy melyik, jelenleg a felhasználónál lévő könyvet szeretnénk vi</w:t>
      </w:r>
      <w:r w:rsidRPr="00310822">
        <w:rPr>
          <w:rFonts w:ascii="Times New Roman" w:hAnsi="Times New Roman" w:cs="Times New Roman"/>
          <w:sz w:val="24"/>
          <w:szCs w:val="24"/>
        </w:rPr>
        <w:t>s</w:t>
      </w:r>
      <w:r w:rsidRPr="00310822">
        <w:rPr>
          <w:rFonts w:ascii="Times New Roman" w:hAnsi="Times New Roman" w:cs="Times New Roman"/>
          <w:sz w:val="24"/>
          <w:szCs w:val="24"/>
        </w:rPr>
        <w:t>szavenni.</w:t>
      </w:r>
    </w:p>
    <w:p w:rsidR="00DE6760" w:rsidRPr="00310822" w:rsidRDefault="00DE6760" w:rsidP="00BC0682">
      <w:pPr>
        <w:pStyle w:val="Listaszerbekezds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Ha erre a gombra rányomunk, megnyitunk egy ablakot, melyben ki tudjuk v</w:t>
      </w:r>
      <w:r w:rsidRPr="00310822">
        <w:rPr>
          <w:rFonts w:ascii="Times New Roman" w:hAnsi="Times New Roman" w:cs="Times New Roman"/>
          <w:sz w:val="24"/>
          <w:szCs w:val="24"/>
        </w:rPr>
        <w:t>á</w:t>
      </w:r>
      <w:r w:rsidRPr="00310822">
        <w:rPr>
          <w:rFonts w:ascii="Times New Roman" w:hAnsi="Times New Roman" w:cs="Times New Roman"/>
          <w:sz w:val="24"/>
          <w:szCs w:val="24"/>
        </w:rPr>
        <w:t>lasztani, hogy melyik könyvet szeretnénk kiadni az adott felhasználónak. Mindezt a „Kiadás” gombbal tudjuk véglegesíteni.</w:t>
      </w:r>
    </w:p>
    <w:p w:rsidR="00DE6760" w:rsidRPr="00310822" w:rsidRDefault="00DE6760" w:rsidP="00202255">
      <w:pPr>
        <w:pStyle w:val="Cmsor3"/>
        <w:rPr>
          <w:sz w:val="28"/>
          <w:szCs w:val="28"/>
        </w:rPr>
      </w:pPr>
      <w:bookmarkStart w:id="101" w:name="_Toc196901224"/>
      <w:r w:rsidRPr="00310822">
        <w:rPr>
          <w:sz w:val="28"/>
          <w:szCs w:val="28"/>
        </w:rPr>
        <w:t>Kivett könyvek oldal</w:t>
      </w:r>
      <w:bookmarkEnd w:id="101"/>
    </w:p>
    <w:p w:rsidR="00DE6760" w:rsidRPr="00310822" w:rsidRDefault="00DE6760" w:rsidP="00BC0682">
      <w:pPr>
        <w:jc w:val="both"/>
      </w:pPr>
      <w:r w:rsidRPr="00310822">
        <w:lastRenderedPageBreak/>
        <w:t>Ezen az oldalon megtaláljuk az összes olyan könyvet, amely jelenleg az egyik fe</w:t>
      </w:r>
      <w:r w:rsidRPr="00310822">
        <w:t>l</w:t>
      </w:r>
      <w:r w:rsidRPr="00310822">
        <w:t>használónál van. A kijelölőnégyzet megjelölésével azt is beállíthatjuk, hogy a már visszahozott, de legalább egyszer már kivett könyveket is mutassa. Természetesen tudunk keresni a kilistázott könyvek között.</w:t>
      </w:r>
    </w:p>
    <w:p w:rsidR="00DE6760" w:rsidRPr="00310822" w:rsidRDefault="00DE6760" w:rsidP="00DE6760">
      <w:r w:rsidRPr="00310822">
        <w:rPr>
          <w:noProof/>
          <w:lang w:bidi="ar-SA"/>
        </w:rPr>
        <w:drawing>
          <wp:inline distT="0" distB="0" distL="0" distR="0">
            <wp:extent cx="5165271" cy="2158459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0318" cy="216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0" w:rsidRPr="00310822" w:rsidRDefault="00DE6760" w:rsidP="007319B5">
      <w:pPr>
        <w:pStyle w:val="Cmsor3"/>
        <w:rPr>
          <w:sz w:val="28"/>
          <w:szCs w:val="28"/>
        </w:rPr>
      </w:pPr>
      <w:bookmarkStart w:id="102" w:name="_Toc196901225"/>
      <w:r w:rsidRPr="00310822">
        <w:rPr>
          <w:sz w:val="28"/>
          <w:szCs w:val="28"/>
        </w:rPr>
        <w:t>Foglalások oldal</w:t>
      </w:r>
      <w:bookmarkEnd w:id="102"/>
    </w:p>
    <w:p w:rsidR="00DE6760" w:rsidRPr="00310822" w:rsidRDefault="00DE6760" w:rsidP="00BC0682">
      <w:pPr>
        <w:jc w:val="both"/>
      </w:pPr>
      <w:r w:rsidRPr="00310822">
        <w:t>Ezen az oldalon találjuk a lefoglalt könyveket, amelyeket alkalmazottként félre kell tennünk. Ha van újonnan beérkezett foglalás, azt a „Foglalások” menüpontnál egy piros felkiáltójel jelzi, amely eltűnik, amint megtekintettük a foglalást.</w:t>
      </w:r>
    </w:p>
    <w:p w:rsidR="00DE6760" w:rsidRPr="00310822" w:rsidRDefault="00DE6760" w:rsidP="007319B5">
      <w:pPr>
        <w:pStyle w:val="Cmsor3"/>
        <w:rPr>
          <w:sz w:val="28"/>
          <w:szCs w:val="28"/>
        </w:rPr>
      </w:pPr>
      <w:bookmarkStart w:id="103" w:name="_Toc196901226"/>
      <w:r w:rsidRPr="00310822">
        <w:rPr>
          <w:sz w:val="28"/>
          <w:szCs w:val="28"/>
        </w:rPr>
        <w:t>Előjegyzés oldal</w:t>
      </w:r>
      <w:bookmarkEnd w:id="103"/>
    </w:p>
    <w:p w:rsidR="00DE6760" w:rsidRPr="00310822" w:rsidRDefault="00DE6760" w:rsidP="00BC0682">
      <w:pPr>
        <w:jc w:val="both"/>
      </w:pPr>
      <w:r w:rsidRPr="00310822">
        <w:t xml:space="preserve">Ezen az oldalon találjuk az előjegyzett könyveket. Amennyiben nincsen, ez az oldal üres. </w:t>
      </w:r>
    </w:p>
    <w:p w:rsidR="00DE6760" w:rsidRPr="00310822" w:rsidRDefault="00DE6760" w:rsidP="00DE6760">
      <w:r w:rsidRPr="00310822">
        <w:rPr>
          <w:noProof/>
          <w:lang w:bidi="ar-SA"/>
        </w:rPr>
        <w:drawing>
          <wp:inline distT="0" distB="0" distL="0" distR="0">
            <wp:extent cx="5078186" cy="2158453"/>
            <wp:effectExtent l="0" t="0" r="0" b="0"/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3209" cy="216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0" w:rsidRPr="00310822" w:rsidRDefault="00DE6760" w:rsidP="00DE6760">
      <w:r w:rsidRPr="00310822">
        <w:t xml:space="preserve">Itt tudunk a </w:t>
      </w:r>
      <w:r w:rsidR="002110B5" w:rsidRPr="00310822">
        <w:t>jobb felső</w:t>
      </w:r>
      <w:r w:rsidRPr="00310822">
        <w:t xml:space="preserve"> sarokban található + gombbal hozzáadni előjegyzést. </w:t>
      </w:r>
    </w:p>
    <w:p w:rsidR="00DE6760" w:rsidRPr="00310822" w:rsidRDefault="00DE6760" w:rsidP="00DE6760">
      <w:r w:rsidRPr="00310822">
        <w:rPr>
          <w:noProof/>
          <w:lang w:bidi="ar-SA"/>
        </w:rPr>
        <w:lastRenderedPageBreak/>
        <w:drawing>
          <wp:inline distT="0" distB="0" distL="0" distR="0">
            <wp:extent cx="5200607" cy="3015343"/>
            <wp:effectExtent l="0" t="0" r="0" b="0"/>
            <wp:docPr id="42" name="Kép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1829" cy="302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0" w:rsidRPr="00310822" w:rsidRDefault="00DE6760" w:rsidP="00BC0682">
      <w:pPr>
        <w:jc w:val="both"/>
      </w:pPr>
      <w:r w:rsidRPr="00310822">
        <w:t>Ezen az oldalon ki kell választanunk egy jelenleg ki nem adható könyvet, majd egy aktív felhasználót. Ezek után az „Előjegyzés” gombra kattintva véglegesíthetjük az előjegyzést.</w:t>
      </w:r>
    </w:p>
    <w:p w:rsidR="00DE6760" w:rsidRPr="00310822" w:rsidRDefault="00DE6760" w:rsidP="00A27FD2">
      <w:pPr>
        <w:pStyle w:val="Cmsor3"/>
        <w:rPr>
          <w:sz w:val="28"/>
          <w:szCs w:val="28"/>
        </w:rPr>
      </w:pPr>
      <w:bookmarkStart w:id="104" w:name="_Toc196901227"/>
      <w:r w:rsidRPr="00310822">
        <w:rPr>
          <w:sz w:val="28"/>
          <w:szCs w:val="28"/>
        </w:rPr>
        <w:t>Kiadók oldal</w:t>
      </w:r>
      <w:bookmarkEnd w:id="104"/>
    </w:p>
    <w:p w:rsidR="00DE6760" w:rsidRPr="00310822" w:rsidRDefault="00DE6760" w:rsidP="00BC0682">
      <w:pPr>
        <w:jc w:val="both"/>
      </w:pPr>
      <w:r w:rsidRPr="00310822">
        <w:t>Ezen az oldalon megtaláljuk az adatbázisban szereplő összes kiadót és azok elérhet</w:t>
      </w:r>
      <w:r w:rsidRPr="00310822">
        <w:t>ő</w:t>
      </w:r>
      <w:r w:rsidRPr="00310822">
        <w:t>ségeit. A táblázatban szereplő adatokat tudjuk módosítani.</w:t>
      </w:r>
    </w:p>
    <w:p w:rsidR="00DE6760" w:rsidRPr="00310822" w:rsidRDefault="00DE6760" w:rsidP="00DE6760">
      <w:r w:rsidRPr="00310822">
        <w:rPr>
          <w:noProof/>
          <w:lang w:bidi="ar-SA"/>
        </w:rPr>
        <w:drawing>
          <wp:inline distT="0" distB="0" distL="0" distR="0">
            <wp:extent cx="5121729" cy="3499171"/>
            <wp:effectExtent l="0" t="0" r="0" b="0"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39015" cy="351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0" w:rsidRPr="00310822" w:rsidRDefault="00DE6760" w:rsidP="00BC0682">
      <w:pPr>
        <w:jc w:val="both"/>
      </w:pPr>
      <w:r w:rsidRPr="00310822">
        <w:t xml:space="preserve">A </w:t>
      </w:r>
      <w:r w:rsidR="002110B5" w:rsidRPr="00310822">
        <w:t>jobb felső</w:t>
      </w:r>
      <w:r w:rsidRPr="00310822">
        <w:t xml:space="preserve"> sarokban található + gomb megnyomásával megnyithatunk egy űrlapot, melynek kitöltésével és a „Hozzáad” gomb lenyomásával véglegesítve hozzáadhatunk egy új kiadót az adatbázishoz. A mentés nélküli kilépéshez nyomjuk meg a jobb felső sarokban található X gombot.</w:t>
      </w:r>
    </w:p>
    <w:p w:rsidR="009B7E87" w:rsidRPr="00310822" w:rsidRDefault="00DE6760" w:rsidP="006246D0">
      <w:r w:rsidRPr="00310822">
        <w:rPr>
          <w:noProof/>
          <w:lang w:bidi="ar-SA"/>
        </w:rPr>
        <w:lastRenderedPageBreak/>
        <w:drawing>
          <wp:inline distT="0" distB="0" distL="0" distR="0">
            <wp:extent cx="2056686" cy="3080657"/>
            <wp:effectExtent l="0" t="0" r="1270" b="5715"/>
            <wp:docPr id="44" name="Kép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762" t="609" r="628" b="1008"/>
                    <a:stretch/>
                  </pic:blipFill>
                  <pic:spPr bwMode="auto">
                    <a:xfrm>
                      <a:off x="0" y="0"/>
                      <a:ext cx="2064251" cy="3091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7E87" w:rsidRPr="00310822" w:rsidRDefault="009B7E87">
      <w:r w:rsidRPr="00310822">
        <w:br w:type="page"/>
      </w:r>
    </w:p>
    <w:p w:rsidR="006246D0" w:rsidRPr="00310822" w:rsidRDefault="00222B1A" w:rsidP="00110722">
      <w:pPr>
        <w:pStyle w:val="Cmsor2"/>
        <w:rPr>
          <w:sz w:val="30"/>
          <w:szCs w:val="30"/>
        </w:rPr>
      </w:pPr>
      <w:bookmarkStart w:id="105" w:name="_Toc196901228"/>
      <w:r w:rsidRPr="00310822">
        <w:rPr>
          <w:sz w:val="30"/>
          <w:szCs w:val="30"/>
        </w:rPr>
        <w:lastRenderedPageBreak/>
        <w:t>WEB felhasználói dokumentáció</w:t>
      </w:r>
      <w:bookmarkEnd w:id="105"/>
    </w:p>
    <w:p w:rsidR="00C149F1" w:rsidRPr="00310822" w:rsidRDefault="00C149F1" w:rsidP="00C149F1">
      <w:r w:rsidRPr="00310822">
        <w:t>Ez a dokumentáció segít a felhasználóknak megérteni, hogyan használhatják a webo</w:t>
      </w:r>
      <w:r w:rsidRPr="00310822">
        <w:t>l</w:t>
      </w:r>
      <w:r w:rsidRPr="00310822">
        <w:t>dal különböző funkcióit.</w:t>
      </w:r>
    </w:p>
    <w:p w:rsidR="00C149F1" w:rsidRPr="00310822" w:rsidRDefault="00AE257E" w:rsidP="00D05287">
      <w:pPr>
        <w:pStyle w:val="Cmsor3"/>
        <w:rPr>
          <w:sz w:val="28"/>
          <w:szCs w:val="28"/>
        </w:rPr>
      </w:pPr>
      <w:bookmarkStart w:id="106" w:name="_Toc196901229"/>
      <w:r w:rsidRPr="00310822">
        <w:rPr>
          <w:sz w:val="28"/>
          <w:szCs w:val="28"/>
        </w:rPr>
        <w:t>B</w:t>
      </w:r>
      <w:r w:rsidR="00C149F1" w:rsidRPr="00310822">
        <w:rPr>
          <w:sz w:val="28"/>
          <w:szCs w:val="28"/>
        </w:rPr>
        <w:t>elépés</w:t>
      </w:r>
      <w:bookmarkEnd w:id="106"/>
    </w:p>
    <w:p w:rsidR="00C149F1" w:rsidRPr="00310822" w:rsidRDefault="00C149F1" w:rsidP="00C149F1">
      <w:r w:rsidRPr="00310822">
        <w:t>A weboldalt használhatjuk bejelentkezés nélkül is, így viszont csak böngészni tudjuk a könyveket (sem elmenteni sem előfoglalni nem tudjuk azokat). Bejelentkezni úgy tudunk, hogy a jobb felső sarokban található ember körvonalra kattintunk:</w:t>
      </w:r>
      <w:r w:rsidRPr="00310822">
        <w:rPr>
          <w:noProof/>
          <w:lang w:bidi="ar-SA"/>
        </w:rPr>
        <w:drawing>
          <wp:inline distT="0" distB="0" distL="0" distR="0">
            <wp:extent cx="114300" cy="114300"/>
            <wp:effectExtent l="0" t="0" r="0" b="0"/>
            <wp:docPr id="49" name="Kép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 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28" cy="12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C149F1">
      <w:r w:rsidRPr="00310822">
        <w:t>A „Bejelentkezés” ablakot a jobb felső sarkában található X-re kattintva (az alábbi kép is mutatja), vagy az ablakon kívülre (az elhomályosított részre) kattintással tudjuk bezárni</w:t>
      </w:r>
      <w:r w:rsidR="009D1A24" w:rsidRPr="00310822">
        <w:t>:</w:t>
      </w:r>
    </w:p>
    <w:p w:rsidR="00C149F1" w:rsidRPr="00310822" w:rsidRDefault="00C149F1" w:rsidP="00C149F1">
      <w:r w:rsidRPr="00310822">
        <w:rPr>
          <w:noProof/>
          <w:lang w:bidi="ar-SA"/>
        </w:rPr>
        <w:drawing>
          <wp:inline distT="0" distB="0" distL="0" distR="0">
            <wp:extent cx="5099957" cy="2133977"/>
            <wp:effectExtent l="0" t="0" r="0" b="0"/>
            <wp:docPr id="50" name="Kép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8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026" cy="214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E05383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weboldalon regisztrációra nincs lehetőség, ezt a könyvtárban, személyesen lehet megtenni a személyazonosság igazolása miatt. Regisztrációkor a felhas</w:t>
      </w:r>
      <w:r w:rsidRPr="00310822">
        <w:rPr>
          <w:rFonts w:ascii="Times New Roman" w:hAnsi="Times New Roman" w:cs="Times New Roman"/>
          <w:sz w:val="24"/>
          <w:szCs w:val="24"/>
        </w:rPr>
        <w:t>z</w:t>
      </w:r>
      <w:r w:rsidRPr="00310822">
        <w:rPr>
          <w:rFonts w:ascii="Times New Roman" w:hAnsi="Times New Roman" w:cs="Times New Roman"/>
          <w:sz w:val="24"/>
          <w:szCs w:val="24"/>
        </w:rPr>
        <w:t>náló kap egy a nevéből generált felhasználónevet, mely az olvasókártyáján a teljes nevével együtt szerepelni fog, valamint a felhasználó kap egy e-mail-t a megadott e-mail címre, melyben kap egy linket, amelyen be tud magának áll</w:t>
      </w:r>
      <w:r w:rsidRPr="00310822">
        <w:rPr>
          <w:rFonts w:ascii="Times New Roman" w:hAnsi="Times New Roman" w:cs="Times New Roman"/>
          <w:sz w:val="24"/>
          <w:szCs w:val="24"/>
        </w:rPr>
        <w:t>í</w:t>
      </w:r>
      <w:r w:rsidRPr="00310822">
        <w:rPr>
          <w:rFonts w:ascii="Times New Roman" w:hAnsi="Times New Roman" w:cs="Times New Roman"/>
          <w:sz w:val="24"/>
          <w:szCs w:val="24"/>
        </w:rPr>
        <w:t xml:space="preserve">tani jelszót. </w:t>
      </w:r>
    </w:p>
    <w:p w:rsidR="00C149F1" w:rsidRPr="00310822" w:rsidRDefault="00C149F1" w:rsidP="00BC0682">
      <w:pPr>
        <w:pStyle w:val="Listaszerbekezds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1905</wp:posOffset>
            </wp:positionH>
            <wp:positionV relativeFrom="paragraph">
              <wp:posOffset>1142184</wp:posOffset>
            </wp:positionV>
            <wp:extent cx="5170170" cy="2175510"/>
            <wp:effectExtent l="0" t="0" r="0" b="0"/>
            <wp:wrapTopAndBottom/>
            <wp:docPr id="51" name="Kép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17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822">
        <w:rPr>
          <w:rFonts w:ascii="Times New Roman" w:hAnsi="Times New Roman" w:cs="Times New Roman"/>
          <w:sz w:val="24"/>
          <w:szCs w:val="24"/>
        </w:rPr>
        <w:t>Amennyiben a link már nem érvényes, amikor a felhasználó beállítaná a je</w:t>
      </w:r>
      <w:r w:rsidRPr="00310822">
        <w:rPr>
          <w:rFonts w:ascii="Times New Roman" w:hAnsi="Times New Roman" w:cs="Times New Roman"/>
          <w:sz w:val="24"/>
          <w:szCs w:val="24"/>
        </w:rPr>
        <w:t>l</w:t>
      </w:r>
      <w:r w:rsidRPr="00310822">
        <w:rPr>
          <w:rFonts w:ascii="Times New Roman" w:hAnsi="Times New Roman" w:cs="Times New Roman"/>
          <w:sz w:val="24"/>
          <w:szCs w:val="24"/>
        </w:rPr>
        <w:t>szót, a weboldalunkon a bejelentkezés ablakban az „Elfelejtettem a jelszav</w:t>
      </w:r>
      <w:r w:rsidRPr="00310822">
        <w:rPr>
          <w:rFonts w:ascii="Times New Roman" w:hAnsi="Times New Roman" w:cs="Times New Roman"/>
          <w:sz w:val="24"/>
          <w:szCs w:val="24"/>
        </w:rPr>
        <w:t>a</w:t>
      </w:r>
      <w:r w:rsidRPr="00310822">
        <w:rPr>
          <w:rFonts w:ascii="Times New Roman" w:hAnsi="Times New Roman" w:cs="Times New Roman"/>
          <w:sz w:val="24"/>
          <w:szCs w:val="24"/>
        </w:rPr>
        <w:t>mat” hivatkozásra kattintva van lehetőség új e-mailt kérni. Ha mégis emlé</w:t>
      </w:r>
      <w:r w:rsidRPr="00310822">
        <w:rPr>
          <w:rFonts w:ascii="Times New Roman" w:hAnsi="Times New Roman" w:cs="Times New Roman"/>
          <w:sz w:val="24"/>
          <w:szCs w:val="24"/>
        </w:rPr>
        <w:t>k</w:t>
      </w:r>
      <w:r w:rsidRPr="00310822">
        <w:rPr>
          <w:rFonts w:ascii="Times New Roman" w:hAnsi="Times New Roman" w:cs="Times New Roman"/>
          <w:sz w:val="24"/>
          <w:szCs w:val="24"/>
        </w:rPr>
        <w:t>szünk a jelszóra, akkor rákattinthatunk az alábbi képen is bejelölt „Mégis e</w:t>
      </w:r>
      <w:r w:rsidRPr="00310822">
        <w:rPr>
          <w:rFonts w:ascii="Times New Roman" w:hAnsi="Times New Roman" w:cs="Times New Roman"/>
          <w:sz w:val="24"/>
          <w:szCs w:val="24"/>
        </w:rPr>
        <w:t>m</w:t>
      </w:r>
      <w:r w:rsidRPr="00310822">
        <w:rPr>
          <w:rFonts w:ascii="Times New Roman" w:hAnsi="Times New Roman" w:cs="Times New Roman"/>
          <w:sz w:val="24"/>
          <w:szCs w:val="24"/>
        </w:rPr>
        <w:t>lékszem a</w:t>
      </w:r>
      <w:r w:rsidRPr="00310822">
        <w:rPr>
          <w:rFonts w:ascii="Times New Roman" w:hAnsi="Times New Roman" w:cs="Times New Roman"/>
        </w:rPr>
        <w:t>jelszavamra” feliratra, amely visszavisz minket a bejelentkezés ablakra.</w:t>
      </w:r>
    </w:p>
    <w:p w:rsidR="00C149F1" w:rsidRPr="00310822" w:rsidRDefault="00C149F1" w:rsidP="00C149F1">
      <w:pPr>
        <w:jc w:val="both"/>
      </w:pPr>
      <w:r w:rsidRPr="00310822">
        <w:lastRenderedPageBreak/>
        <w:t>Az ekkor felugró ablakba begépeljük a kapott felhasználónevünket és a korábban b</w:t>
      </w:r>
      <w:r w:rsidRPr="00310822">
        <w:t>e</w:t>
      </w:r>
      <w:r w:rsidRPr="00310822">
        <w:t>állított jelszót. Ahhoz, hogy lássuk, hogy mit írtunk be jelszónak, rákattinthatunk a jelszó beviteli mezőjének jobb oldalán található áthúzott szem ikonra. A jelszó elrejt</w:t>
      </w:r>
      <w:r w:rsidRPr="00310822">
        <w:t>é</w:t>
      </w:r>
      <w:r w:rsidRPr="00310822">
        <w:t>séhez kattintsunk a már nem áthúzott szem ikonra. (Az alábbi képeken: 1. kép: áth</w:t>
      </w:r>
      <w:r w:rsidRPr="00310822">
        <w:t>ú</w:t>
      </w:r>
      <w:r w:rsidRPr="00310822">
        <w:t>zott szem ikon = nem látszik a begépelt jelszó, 2. kép: nem áthúzott szem ikon = lá</w:t>
      </w:r>
      <w:r w:rsidRPr="00310822">
        <w:t>t</w:t>
      </w:r>
      <w:r w:rsidRPr="00310822">
        <w:t>szik a begépelt jelszó)</w:t>
      </w:r>
    </w:p>
    <w:p w:rsidR="00C149F1" w:rsidRPr="00310822" w:rsidRDefault="00C149F1" w:rsidP="00C149F1">
      <w:r w:rsidRPr="00310822">
        <w:rPr>
          <w:noProof/>
          <w:lang w:bidi="ar-SA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4536</wp:posOffset>
            </wp:positionV>
            <wp:extent cx="2411095" cy="366395"/>
            <wp:effectExtent l="0" t="0" r="8255" b="0"/>
            <wp:wrapNone/>
            <wp:docPr id="52" name="Kép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0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822">
        <w:rPr>
          <w:noProof/>
          <w:lang w:bidi="ar-SA"/>
        </w:rPr>
        <w:drawing>
          <wp:inline distT="0" distB="0" distL="0" distR="0">
            <wp:extent cx="2460172" cy="366408"/>
            <wp:effectExtent l="0" t="0" r="0" b="0"/>
            <wp:docPr id="53" name="Kép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27547" cy="37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E05383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</w:rPr>
        <w:t>Tetszés szerint pipáljuk ki az „Emlékezz rám” feliratú jelölőnégyzetet. Ha ezt kipipá</w:t>
      </w:r>
      <w:r w:rsidRPr="00310822">
        <w:rPr>
          <w:rFonts w:ascii="Times New Roman" w:hAnsi="Times New Roman" w:cs="Times New Roman"/>
        </w:rPr>
        <w:t>l</w:t>
      </w:r>
      <w:r w:rsidRPr="00310822">
        <w:rPr>
          <w:rFonts w:ascii="Times New Roman" w:hAnsi="Times New Roman" w:cs="Times New Roman"/>
        </w:rPr>
        <w:t>juk, akkor nem kell később a weboldal újbóli megnyitásakor ismét bejelentkezni. Ezt felülírja az, ha a fiókunk részleténél rányomunk a „Kijelentkezés” gombra, ugyanis ezzel kijelentkezünk a fiókunkból és legközelebb megint be kell jelentkeznünk.</w:t>
      </w:r>
    </w:p>
    <w:p w:rsidR="00C149F1" w:rsidRPr="00310822" w:rsidRDefault="00C149F1" w:rsidP="00E05383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310822">
        <w:rPr>
          <w:rFonts w:ascii="Times New Roman" w:hAnsi="Times New Roman" w:cs="Times New Roman"/>
        </w:rPr>
        <w:t xml:space="preserve">Ezek után a „Bejelentkezés” gombra kattintva tudunk bejelentkezni. </w:t>
      </w:r>
    </w:p>
    <w:p w:rsidR="00C149F1" w:rsidRPr="00310822" w:rsidRDefault="00C149F1" w:rsidP="005D4B06">
      <w:pPr>
        <w:pStyle w:val="Cmsor3"/>
        <w:rPr>
          <w:sz w:val="28"/>
          <w:szCs w:val="28"/>
          <w:u w:val="single"/>
        </w:rPr>
      </w:pPr>
      <w:bookmarkStart w:id="107" w:name="_Toc196901230"/>
      <w:r w:rsidRPr="00310822">
        <w:rPr>
          <w:sz w:val="28"/>
          <w:szCs w:val="28"/>
        </w:rPr>
        <w:t>Navigációs menü</w:t>
      </w:r>
      <w:bookmarkEnd w:id="107"/>
    </w:p>
    <w:p w:rsidR="00C149F1" w:rsidRPr="00310822" w:rsidRDefault="00C149F1" w:rsidP="006D32BF">
      <w:pPr>
        <w:pStyle w:val="Cmsor4"/>
      </w:pPr>
      <w:bookmarkStart w:id="108" w:name="_Toc196901231"/>
      <w:r w:rsidRPr="00310822">
        <w:t>Menü – asztali nézet:</w:t>
      </w:r>
      <w:bookmarkEnd w:id="108"/>
    </w:p>
    <w:p w:rsidR="00C149F1" w:rsidRPr="00310822" w:rsidRDefault="00C149F1" w:rsidP="00C149F1">
      <w:r w:rsidRPr="00310822">
        <w:t xml:space="preserve">A menüsáv a weboldal legtetején található, tehát bárhova görgetünk, mindig elérhető lesz: </w:t>
      </w:r>
    </w:p>
    <w:p w:rsidR="00C149F1" w:rsidRPr="00310822" w:rsidRDefault="00C149F1" w:rsidP="00C149F1">
      <w:r w:rsidRPr="00310822">
        <w:rPr>
          <w:noProof/>
          <w:lang w:bidi="ar-SA"/>
        </w:rPr>
        <w:drawing>
          <wp:inline distT="0" distB="0" distL="0" distR="0">
            <wp:extent cx="4963886" cy="299847"/>
            <wp:effectExtent l="0" t="0" r="0" b="0"/>
            <wp:docPr id="54" name="Kép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2041" cy="30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BC0682">
      <w:pPr>
        <w:pStyle w:val="Cmsor4"/>
        <w:jc w:val="both"/>
      </w:pPr>
      <w:bookmarkStart w:id="109" w:name="_Toc196901232"/>
      <w:r w:rsidRPr="00310822">
        <w:t>Menü – mobil nézet:</w:t>
      </w:r>
      <w:bookmarkEnd w:id="109"/>
    </w:p>
    <w:p w:rsidR="00C149F1" w:rsidRPr="00310822" w:rsidRDefault="00C149F1" w:rsidP="00BC0682">
      <w:pPr>
        <w:jc w:val="both"/>
      </w:pPr>
      <w:r w:rsidRPr="00310822">
        <w:t>Mobil nézetben úgy tudjuk előhozni a menüt és navigálni az oldalak között, hogy a jobb felső sarokban található három vízszintes vonalra kattintunk. A menü eltűnik, amikor egy másik oldalra navigálunk vele, de ha nem kívánunk elnavigálni a jelenlegi oldalról, be is zárhatjuk a jobb felső sarokban található X-szel.</w:t>
      </w:r>
    </w:p>
    <w:p w:rsidR="00C149F1" w:rsidRPr="00310822" w:rsidRDefault="00C149F1" w:rsidP="00C149F1">
      <w:r w:rsidRPr="00310822">
        <w:rPr>
          <w:noProof/>
          <w:lang w:bidi="ar-SA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2327638</wp:posOffset>
            </wp:positionH>
            <wp:positionV relativeFrom="paragraph">
              <wp:posOffset>5715</wp:posOffset>
            </wp:positionV>
            <wp:extent cx="1485900" cy="3239770"/>
            <wp:effectExtent l="0" t="0" r="0" b="0"/>
            <wp:wrapNone/>
            <wp:docPr id="55" name="Kép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822">
        <w:rPr>
          <w:noProof/>
          <w:lang w:bidi="ar-SA"/>
        </w:rPr>
        <w:drawing>
          <wp:inline distT="0" distB="0" distL="0" distR="0">
            <wp:extent cx="1494790" cy="3242310"/>
            <wp:effectExtent l="0" t="0" r="0" b="0"/>
            <wp:docPr id="56" name="Kép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760" cy="33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3F6" w:rsidRPr="00310822" w:rsidRDefault="00C149F1" w:rsidP="00C303F6">
      <w:pPr>
        <w:pStyle w:val="Cmsor4"/>
      </w:pPr>
      <w:bookmarkStart w:id="110" w:name="_Toc196901233"/>
      <w:r w:rsidRPr="00310822">
        <w:t>Navigálás az oldalak között a menü segítségével</w:t>
      </w:r>
      <w:bookmarkEnd w:id="110"/>
    </w:p>
    <w:p w:rsidR="00C149F1" w:rsidRPr="00310822" w:rsidRDefault="00C149F1" w:rsidP="00BC0682">
      <w:pPr>
        <w:jc w:val="both"/>
      </w:pPr>
      <w:r w:rsidRPr="00310822">
        <w:t>A menüsáv bal oldalán található a könyvtár neve (BookHive). Erre kattintva a főolda</w:t>
      </w:r>
      <w:r w:rsidRPr="00310822">
        <w:t>l</w:t>
      </w:r>
      <w:r w:rsidRPr="00310822">
        <w:t xml:space="preserve">ra navigálhatunk. Ugyanígy a főoldalra navigálhatunk a menüsáv jobb oldalán lévő „Főoldal” linkkel. Az „Könyveink” -re kattintva arra az oldalra navigálhatunk, ahol </w:t>
      </w:r>
      <w:r w:rsidRPr="00310822">
        <w:lastRenderedPageBreak/>
        <w:t>megtalálható a könyvtár rendszerébe felvitt összes könyv, a „Rólunk” menüpontra kattintva pedig azt az oldalt kereshetjük fel, mely bemutatja a könyvár rendszerét fe</w:t>
      </w:r>
      <w:r w:rsidRPr="00310822">
        <w:t>j</w:t>
      </w:r>
      <w:r w:rsidRPr="00310822">
        <w:t>lesztő csapatot.</w:t>
      </w:r>
    </w:p>
    <w:p w:rsidR="00B24AB7" w:rsidRPr="00310822" w:rsidRDefault="00C149F1" w:rsidP="00C149F1">
      <w:r w:rsidRPr="00310822">
        <w:t>Ezen felül megtalálhatóak a menüpontok minden oldal legalján lábléc formájában.</w:t>
      </w:r>
    </w:p>
    <w:p w:rsidR="00E541CF" w:rsidRPr="00310822" w:rsidRDefault="00C149F1" w:rsidP="00E541CF">
      <w:pPr>
        <w:pStyle w:val="Cmsor3"/>
        <w:rPr>
          <w:sz w:val="28"/>
          <w:szCs w:val="28"/>
        </w:rPr>
      </w:pPr>
      <w:bookmarkStart w:id="111" w:name="_Toc196901234"/>
      <w:r w:rsidRPr="00310822">
        <w:rPr>
          <w:sz w:val="28"/>
          <w:szCs w:val="28"/>
        </w:rPr>
        <w:t>Oldalak</w:t>
      </w:r>
      <w:bookmarkEnd w:id="111"/>
    </w:p>
    <w:p w:rsidR="00E541CF" w:rsidRPr="00310822" w:rsidRDefault="00C149F1" w:rsidP="00E541CF">
      <w:pPr>
        <w:pStyle w:val="Cmsor4"/>
      </w:pPr>
      <w:bookmarkStart w:id="112" w:name="_Toc196901235"/>
      <w:r w:rsidRPr="00310822">
        <w:t>Főoldal</w:t>
      </w:r>
      <w:bookmarkEnd w:id="112"/>
    </w:p>
    <w:p w:rsidR="00C149F1" w:rsidRPr="00310822" w:rsidRDefault="00C149F1" w:rsidP="00BC0682">
      <w:pPr>
        <w:jc w:val="both"/>
      </w:pPr>
      <w:r w:rsidRPr="00310822">
        <w:t>A főoldal bemutatja a könyvtári rendszer főbb funkcióit és lehetőség van innen nav</w:t>
      </w:r>
      <w:r w:rsidRPr="00310822">
        <w:t>i</w:t>
      </w:r>
      <w:r w:rsidRPr="00310822">
        <w:t>gálni a többi oldalra, a profilunk részleteire, vagy ha nem vagyunk bejelentkezve, a</w:t>
      </w:r>
      <w:r w:rsidRPr="00310822">
        <w:t>k</w:t>
      </w:r>
      <w:r w:rsidRPr="00310822">
        <w:t>kor a bejelentkező felületre.</w:t>
      </w:r>
    </w:p>
    <w:p w:rsidR="00E541CF" w:rsidRPr="00310822" w:rsidRDefault="00C149F1" w:rsidP="00BC0682">
      <w:pPr>
        <w:pStyle w:val="Cmsor4"/>
        <w:jc w:val="both"/>
      </w:pPr>
      <w:bookmarkStart w:id="113" w:name="_Toc196901236"/>
      <w:r w:rsidRPr="00310822">
        <w:t>Könyveink oldal</w:t>
      </w:r>
      <w:bookmarkEnd w:id="113"/>
    </w:p>
    <w:p w:rsidR="00C149F1" w:rsidRPr="00310822" w:rsidRDefault="00C149F1" w:rsidP="00BC0682">
      <w:pPr>
        <w:jc w:val="both"/>
      </w:pPr>
      <w:r w:rsidRPr="00310822">
        <w:t>A „Könyveink” oldalon megtalálhatóak könyveink. Az oldal tetején található szöv</w:t>
      </w:r>
      <w:r w:rsidRPr="00310822">
        <w:t>e</w:t>
      </w:r>
      <w:r w:rsidRPr="00310822">
        <w:t>ges beviteli mezővel rá tudunk keresni a keresett könyv címére. A keresést az Enter billentyűzet vagy a „Keresés” feliratú gomb lenyomásával tudjuk elindítani. Ezzel a keresővel nem csak teljes címekre lehet rákeresni, hanem címfoszlányokra vagy akár betűkre is. A részletesebb kereséshez kattintsunk a „További szűrők” gombra. Ekkor megjelenik számos további beviteli mező, melyek mindegyikével más-más paraméter alapján tudunk könyveket szűrni. A további szűrőket úgy tudjuk eltüntetni, hogy ismét rákattintunk a „További szűrők” gombra.</w:t>
      </w:r>
    </w:p>
    <w:p w:rsidR="00C149F1" w:rsidRPr="00310822" w:rsidRDefault="00C149F1" w:rsidP="00C149F1">
      <w:r w:rsidRPr="00310822">
        <w:rPr>
          <w:noProof/>
          <w:lang w:bidi="ar-SA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3175</wp:posOffset>
            </wp:positionV>
            <wp:extent cx="2835275" cy="2513330"/>
            <wp:effectExtent l="0" t="0" r="3175" b="1270"/>
            <wp:wrapNone/>
            <wp:docPr id="57" name="Kép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Kép 1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822">
        <w:rPr>
          <w:noProof/>
          <w:lang w:bidi="ar-SA"/>
        </w:rPr>
        <w:drawing>
          <wp:inline distT="0" distB="0" distL="0" distR="0">
            <wp:extent cx="2816352" cy="2514600"/>
            <wp:effectExtent l="0" t="0" r="3175" b="0"/>
            <wp:docPr id="58" name="Kép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02" cy="252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BC0682">
      <w:pPr>
        <w:jc w:val="both"/>
      </w:pPr>
      <w:r w:rsidRPr="00310822">
        <w:t>Van egy legördülő menü, melyből kiválaszthatunk egy műfajt, ami alapján szűrni sz</w:t>
      </w:r>
      <w:r w:rsidRPr="00310822">
        <w:t>e</w:t>
      </w:r>
      <w:r w:rsidRPr="00310822">
        <w:t>retnénk.</w:t>
      </w:r>
      <w:r w:rsidRPr="00310822">
        <w:br/>
        <w:t>Van egy szöveges beviteli mező, mel</w:t>
      </w:r>
      <w:r w:rsidR="00706559">
        <w:t xml:space="preserve">lyel szerzőre tudunk szűrni, de </w:t>
      </w:r>
      <w:r w:rsidRPr="00310822">
        <w:t>ezeken kívül van lehetőségünk megjelenési dátum, megjelenési nyelv és ISBN-kód alapján is keresni.</w:t>
      </w:r>
    </w:p>
    <w:p w:rsidR="00C149F1" w:rsidRPr="00310822" w:rsidRDefault="00C149F1" w:rsidP="00BC0682">
      <w:pPr>
        <w:jc w:val="both"/>
      </w:pPr>
      <w:r w:rsidRPr="00310822">
        <w:t>Ha be vagyunk jelentkezve, akkor el tudjuk menteni a könyveket a kedvencek közé azzal, hogy az adott könyv kártyája alján rákattintunk a szürke szív ikonra és ismételt kattintással kivehetjük a kedvencek közül (ha szürke a szív, akkor az adott könyv még nincs a kedvencek között, ha piros a szí, akkor a könyv már a kedvencek között van). Azt, hogy mi kedveltünk egy könyvet, rajtunk kívül senki más nem látja. Ezzel csak elmentjük magunknak az adott művet.</w:t>
      </w:r>
    </w:p>
    <w:p w:rsidR="00C149F1" w:rsidRPr="00310822" w:rsidRDefault="00C149F1" w:rsidP="00C149F1">
      <w:r w:rsidRPr="00310822">
        <w:rPr>
          <w:noProof/>
          <w:lang w:bidi="ar-SA"/>
        </w:rPr>
        <w:lastRenderedPageBreak/>
        <w:drawing>
          <wp:inline distT="0" distB="0" distL="0" distR="0">
            <wp:extent cx="5268686" cy="2705777"/>
            <wp:effectExtent l="0" t="0" r="0" b="0"/>
            <wp:docPr id="59" name="Kép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90" cy="27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BC0682">
      <w:pPr>
        <w:jc w:val="both"/>
      </w:pPr>
      <w:r w:rsidRPr="00310822">
        <w:t>Az oldal alján található a lapozósáv, mellyel navigálhatunk a következő és előző o</w:t>
      </w:r>
      <w:r w:rsidRPr="00310822">
        <w:t>l</w:t>
      </w:r>
      <w:r w:rsidRPr="00310822">
        <w:t>dalra, továbbá, mutatja, hogy hányadik oldalon vagyunk.</w:t>
      </w:r>
    </w:p>
    <w:p w:rsidR="00C149F1" w:rsidRPr="00310822" w:rsidRDefault="00C149F1" w:rsidP="00BC0682">
      <w:pPr>
        <w:pStyle w:val="Cmsor4"/>
        <w:jc w:val="both"/>
      </w:pPr>
      <w:bookmarkStart w:id="114" w:name="_Toc196901237"/>
      <w:r w:rsidRPr="00310822">
        <w:t>Könyv részletes oldal</w:t>
      </w:r>
      <w:bookmarkEnd w:id="114"/>
    </w:p>
    <w:p w:rsidR="00C149F1" w:rsidRPr="00310822" w:rsidRDefault="00C149F1" w:rsidP="00BC0682">
      <w:pPr>
        <w:jc w:val="both"/>
      </w:pPr>
      <w:r w:rsidRPr="00310822">
        <w:t>Egy könyv további részleteit (leírás, ISBN, megjelenés éve) úgy tudjuk megtekinteni, hogy az adott könyv kártyájára kattintunk (ha be vagyunk jelentkezve, akkor a szívre kattintva csak a kedvencek közé rakjuk a könyvet, azzal nem nyitjuk meg a könyv részleteit).</w:t>
      </w:r>
    </w:p>
    <w:p w:rsidR="00C149F1" w:rsidRPr="00310822" w:rsidRDefault="00C149F1" w:rsidP="00BC0682">
      <w:pPr>
        <w:jc w:val="both"/>
      </w:pPr>
      <w:r w:rsidRPr="00310822">
        <w:t xml:space="preserve">A könyv részletes oldalán is lehetőségünk van a kedvencek közé tenni a könyvet a további adatok alatt található szürke szív ikonra kattintással, amennyiben be vagyunk jelentkezve. </w:t>
      </w:r>
    </w:p>
    <w:p w:rsidR="00C149F1" w:rsidRPr="00310822" w:rsidRDefault="00C149F1" w:rsidP="00C149F1">
      <w:r w:rsidRPr="00310822">
        <w:rPr>
          <w:noProof/>
          <w:lang w:bidi="ar-SA"/>
        </w:rPr>
        <w:drawing>
          <wp:inline distT="0" distB="0" distL="0" distR="0">
            <wp:extent cx="5197929" cy="1907970"/>
            <wp:effectExtent l="0" t="0" r="0" b="0"/>
            <wp:docPr id="60" name="Kép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Kép 17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352" cy="19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BC0682">
      <w:pPr>
        <w:jc w:val="both"/>
      </w:pPr>
      <w:r w:rsidRPr="00310822">
        <w:t>Az oldal alján található egy ajánló szekció, ahova kilistázzuk az adott könyvhöz h</w:t>
      </w:r>
      <w:r w:rsidRPr="00310822">
        <w:t>a</w:t>
      </w:r>
      <w:r w:rsidRPr="00310822">
        <w:t>sonló köteteket. Amennyiben a könyvek nem fértek ki a képernyőre, az ajánló szekció bal és jobb oldalán található nyilakkal, vagy a szekció alján található görgetősávval lehet tovább léptetni.</w:t>
      </w:r>
    </w:p>
    <w:p w:rsidR="00C149F1" w:rsidRPr="00310822" w:rsidRDefault="00C149F1" w:rsidP="00C149F1">
      <w:r w:rsidRPr="00310822">
        <w:rPr>
          <w:noProof/>
          <w:lang w:bidi="ar-SA"/>
        </w:rPr>
        <w:lastRenderedPageBreak/>
        <w:drawing>
          <wp:inline distT="0" distB="0" distL="0" distR="0">
            <wp:extent cx="5236029" cy="2200725"/>
            <wp:effectExtent l="0" t="0" r="0" b="0"/>
            <wp:docPr id="61" name="Kép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Kép 18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756" cy="22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9F1" w:rsidRPr="00310822" w:rsidRDefault="00C149F1" w:rsidP="00A84664">
      <w:pPr>
        <w:pStyle w:val="Cmsor4"/>
      </w:pPr>
      <w:bookmarkStart w:id="115" w:name="_Toc196901238"/>
      <w:r w:rsidRPr="00310822">
        <w:t>Profil részletei oldal</w:t>
      </w:r>
      <w:bookmarkEnd w:id="115"/>
    </w:p>
    <w:p w:rsidR="00C149F1" w:rsidRPr="00310822" w:rsidRDefault="00C149F1" w:rsidP="00BC0682">
      <w:pPr>
        <w:jc w:val="both"/>
      </w:pPr>
      <w:r w:rsidRPr="00310822">
        <w:t>A profilunk részleteit a jobb felső sarokban található ember körvonalra kattintva t</w:t>
      </w:r>
      <w:r w:rsidRPr="00310822">
        <w:t>u</w:t>
      </w:r>
      <w:r w:rsidRPr="00310822">
        <w:t>dunk lépni, amennyiben be vagyunk jelentkezve a fiókunkba. Ezen az oldalon megt</w:t>
      </w:r>
      <w:r w:rsidRPr="00310822">
        <w:t>a</w:t>
      </w:r>
      <w:r w:rsidRPr="00310822">
        <w:t>láljuk saját adatainkat és fiókunk részleteit. Asztali nézetben az oldal bal felső sark</w:t>
      </w:r>
      <w:r w:rsidRPr="00310822">
        <w:t>á</w:t>
      </w:r>
      <w:r w:rsidRPr="00310822">
        <w:t xml:space="preserve">ban, mobilos nézetben az oldal tetején, a főmenü alatt találunk egy navigációs menüt, mellyel az oldalon megjelenített adatok között tudunk váltani. Asztali nézetben egy zöld pont, mobilos nézetben pedig a menü szövegének zöldre váltása mutatja, hogy milyen adatokat nézzük éppen. </w:t>
      </w:r>
    </w:p>
    <w:p w:rsidR="00C149F1" w:rsidRPr="00310822" w:rsidRDefault="00C149F1" w:rsidP="00BC0682">
      <w:pPr>
        <w:jc w:val="both"/>
      </w:pPr>
      <w:r w:rsidRPr="00310822">
        <w:t>Az első menüpont a Fiók/Fiók adatai, melyen megtekinthetjük a fiókunk adatait (a nevünk, felhasználónevünk, születési helyünk, születési dátumunk, lakhelyünk, e-mail címünk, telefonszámunk, a tagságunk lejárati dátuma és az édesanyánk születési n</w:t>
      </w:r>
      <w:r w:rsidRPr="00310822">
        <w:t>e</w:t>
      </w:r>
      <w:r w:rsidRPr="00310822">
        <w:t>ve). Ezen az oldalon tudjuk megváltoztatni a fiókunk jelszavát, amelyet a következ</w:t>
      </w:r>
      <w:r w:rsidRPr="00310822">
        <w:t>ő</w:t>
      </w:r>
      <w:r w:rsidRPr="00310822">
        <w:t>képpen tehetünk meg:</w:t>
      </w:r>
    </w:p>
    <w:p w:rsidR="00C149F1" w:rsidRPr="00310822" w:rsidRDefault="00C149F1" w:rsidP="00BC0682">
      <w:pPr>
        <w:jc w:val="both"/>
      </w:pPr>
      <w:r w:rsidRPr="00310822">
        <w:t>Van három szöveges beviteli mező:</w:t>
      </w:r>
    </w:p>
    <w:p w:rsidR="00C149F1" w:rsidRPr="00310822" w:rsidRDefault="00C149F1" w:rsidP="00BC0682">
      <w:pPr>
        <w:pStyle w:val="Listaszerbekezds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lang w:eastAsia="hu-HU"/>
        </w:rPr>
      </w:pPr>
      <w:r w:rsidRPr="00310822">
        <w:rPr>
          <w:rFonts w:ascii="Times New Roman" w:eastAsia="Times New Roman" w:hAnsi="Times New Roman" w:cs="Times New Roman"/>
          <w:lang w:eastAsia="hu-HU"/>
        </w:rPr>
        <w:t>beírjuk a jelenlegi jelszót</w:t>
      </w:r>
    </w:p>
    <w:p w:rsidR="00C149F1" w:rsidRPr="00310822" w:rsidRDefault="00C149F1" w:rsidP="00BC0682">
      <w:pPr>
        <w:pStyle w:val="Listaszerbekezds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lang w:eastAsia="hu-HU"/>
        </w:rPr>
      </w:pPr>
      <w:r w:rsidRPr="00310822">
        <w:rPr>
          <w:rFonts w:ascii="Times New Roman" w:eastAsia="Times New Roman" w:hAnsi="Times New Roman" w:cs="Times New Roman"/>
          <w:lang w:eastAsia="hu-HU"/>
        </w:rPr>
        <w:t>ezután beírjuk az új jelszót</w:t>
      </w:r>
    </w:p>
    <w:p w:rsidR="00C149F1" w:rsidRPr="00310822" w:rsidRDefault="00C149F1" w:rsidP="00BC0682">
      <w:pPr>
        <w:pStyle w:val="Listaszerbekezds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lang w:eastAsia="hu-HU"/>
        </w:rPr>
      </w:pPr>
      <w:r w:rsidRPr="00310822">
        <w:rPr>
          <w:rFonts w:ascii="Times New Roman" w:eastAsia="Times New Roman" w:hAnsi="Times New Roman" w:cs="Times New Roman"/>
          <w:lang w:eastAsia="hu-HU"/>
        </w:rPr>
        <w:t>majd az új jelszót még egyszer.</w:t>
      </w:r>
    </w:p>
    <w:p w:rsidR="00C149F1" w:rsidRPr="00310822" w:rsidRDefault="00C149F1" w:rsidP="00BC0682">
      <w:pPr>
        <w:jc w:val="both"/>
      </w:pPr>
      <w:r w:rsidRPr="00310822">
        <w:t>Ha mindezzel megvagyunk, rányomhatunk a zöld „Módosítás” gombra, mellyel vé</w:t>
      </w:r>
      <w:r w:rsidRPr="00310822">
        <w:t>g</w:t>
      </w:r>
      <w:r w:rsidRPr="00310822">
        <w:t>legesíthetjük az új jelszót. Ennek az oldalnak az alján található a „Kijelentkezés” gomb, mellyel kijelentkezhetünk a fiókunkból.</w:t>
      </w:r>
    </w:p>
    <w:p w:rsidR="00C149F1" w:rsidRPr="00310822" w:rsidRDefault="00C149F1" w:rsidP="00C149F1">
      <w:r w:rsidRPr="00310822">
        <w:rPr>
          <w:noProof/>
          <w:lang w:bidi="ar-SA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margin">
              <wp:posOffset>2316934</wp:posOffset>
            </wp:positionH>
            <wp:positionV relativeFrom="paragraph">
              <wp:posOffset>7166</wp:posOffset>
            </wp:positionV>
            <wp:extent cx="1099679" cy="2394858"/>
            <wp:effectExtent l="0" t="0" r="5715" b="5715"/>
            <wp:wrapNone/>
            <wp:docPr id="62" name="Kép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Kép 2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217" cy="240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0822">
        <w:rPr>
          <w:noProof/>
          <w:lang w:bidi="ar-SA"/>
        </w:rPr>
        <w:drawing>
          <wp:inline distT="0" distB="0" distL="0" distR="0">
            <wp:extent cx="2201717" cy="2400300"/>
            <wp:effectExtent l="0" t="0" r="8255" b="0"/>
            <wp:docPr id="63" name="Kép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883" r="6842" b="26457"/>
                    <a:stretch/>
                  </pic:blipFill>
                  <pic:spPr bwMode="auto">
                    <a:xfrm>
                      <a:off x="0" y="0"/>
                      <a:ext cx="2246051" cy="2448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49F1" w:rsidRPr="00310822" w:rsidRDefault="00C149F1" w:rsidP="00BC0682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 xml:space="preserve">Az „Előjegyzett/ Előjegyzett könyvek oldalon találjuk a könyveket, amelyekre előjegyeztünk. Ezeket az előjegyzéseket egyenként le tudjuk mondani az adott </w:t>
      </w:r>
      <w:r w:rsidRPr="00310822">
        <w:rPr>
          <w:rFonts w:ascii="Times New Roman" w:hAnsi="Times New Roman" w:cs="Times New Roman"/>
          <w:sz w:val="24"/>
          <w:szCs w:val="24"/>
        </w:rPr>
        <w:lastRenderedPageBreak/>
        <w:t>könyv kártyájában található piros „Lemondás” gombra kattintva. Ha jelenleg nincs egy sem, akkor ezt egy „Nincs előjegyzett könyve!” felirat fogja nekünk jelezni.</w:t>
      </w:r>
    </w:p>
    <w:p w:rsidR="00C149F1" w:rsidRPr="00310822" w:rsidRDefault="00C149F1" w:rsidP="00BC0682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„Lefoglalt/Lefoglalt könyvek oldalon találjuk a könyveket, amelyeket lefo</w:t>
      </w:r>
      <w:r w:rsidRPr="00310822">
        <w:rPr>
          <w:rFonts w:ascii="Times New Roman" w:hAnsi="Times New Roman" w:cs="Times New Roman"/>
          <w:sz w:val="24"/>
          <w:szCs w:val="24"/>
        </w:rPr>
        <w:t>g</w:t>
      </w:r>
      <w:r w:rsidRPr="00310822">
        <w:rPr>
          <w:rFonts w:ascii="Times New Roman" w:hAnsi="Times New Roman" w:cs="Times New Roman"/>
          <w:sz w:val="24"/>
          <w:szCs w:val="24"/>
        </w:rPr>
        <w:t>laltunk. Ezeket a foglalásokat egyenként le tudjuk mondani az adott könyv kártyájában található piros „Lemondás” gombra kattintva. Ha jelenleg nincs egy sem, akkor ezt egy „Nincs lefoglalt könyve!” felirat fogja nekünk jelezni.</w:t>
      </w:r>
    </w:p>
    <w:p w:rsidR="00C149F1" w:rsidRPr="00310822" w:rsidRDefault="00C149F1" w:rsidP="00BC0682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„Jelenleg kivett/ Jelenleg kivett könyvek” oldalon találjuk azokat a könyv</w:t>
      </w:r>
      <w:r w:rsidRPr="00310822">
        <w:rPr>
          <w:rFonts w:ascii="Times New Roman" w:hAnsi="Times New Roman" w:cs="Times New Roman"/>
          <w:sz w:val="24"/>
          <w:szCs w:val="24"/>
        </w:rPr>
        <w:t>e</w:t>
      </w:r>
      <w:r w:rsidRPr="00310822">
        <w:rPr>
          <w:rFonts w:ascii="Times New Roman" w:hAnsi="Times New Roman" w:cs="Times New Roman"/>
          <w:sz w:val="24"/>
          <w:szCs w:val="24"/>
        </w:rPr>
        <w:t>ket, melyeket még nem vittünk vissza. Ha van még rá lehetőségünk, a „Me</w:t>
      </w:r>
      <w:r w:rsidRPr="00310822">
        <w:rPr>
          <w:rFonts w:ascii="Times New Roman" w:hAnsi="Times New Roman" w:cs="Times New Roman"/>
          <w:sz w:val="24"/>
          <w:szCs w:val="24"/>
        </w:rPr>
        <w:t>g</w:t>
      </w:r>
      <w:r w:rsidRPr="00310822">
        <w:rPr>
          <w:rFonts w:ascii="Times New Roman" w:hAnsi="Times New Roman" w:cs="Times New Roman"/>
          <w:sz w:val="24"/>
          <w:szCs w:val="24"/>
        </w:rPr>
        <w:t>hosszabbítás” gombra kattintva meghosszabbíthatjuk azt az időt, ameddig az adott könyv nálunk lehet. Ha jelenleg nincs egy sem, akkor ezt egy „Nincs k</w:t>
      </w:r>
      <w:r w:rsidRPr="00310822">
        <w:rPr>
          <w:rFonts w:ascii="Times New Roman" w:hAnsi="Times New Roman" w:cs="Times New Roman"/>
          <w:sz w:val="24"/>
          <w:szCs w:val="24"/>
        </w:rPr>
        <w:t>i</w:t>
      </w:r>
      <w:r w:rsidRPr="00310822">
        <w:rPr>
          <w:rFonts w:ascii="Times New Roman" w:hAnsi="Times New Roman" w:cs="Times New Roman"/>
          <w:sz w:val="24"/>
          <w:szCs w:val="24"/>
        </w:rPr>
        <w:t>vett könyve!” felirat fogja nekünk jelezni.</w:t>
      </w:r>
    </w:p>
    <w:p w:rsidR="00C149F1" w:rsidRPr="00310822" w:rsidRDefault="00C149F1" w:rsidP="00BC0682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„Korábban kivett/ Korábban kivett könyvek” oldalon találjuk azokat a könyveket, melyeket korábban már kivettünk és vissza is vittünk. Ha jelenleg nincs egy sem, akkor ezt egy „Még nem hozott vissza könyvet!” felirat fogja nekünk jelezni.</w:t>
      </w:r>
    </w:p>
    <w:p w:rsidR="00C149F1" w:rsidRPr="00310822" w:rsidRDefault="00C149F1" w:rsidP="00BC0682">
      <w:pPr>
        <w:pStyle w:val="Listaszerbekezds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10822">
        <w:rPr>
          <w:rFonts w:ascii="Times New Roman" w:hAnsi="Times New Roman" w:cs="Times New Roman"/>
          <w:sz w:val="24"/>
          <w:szCs w:val="24"/>
        </w:rPr>
        <w:t>A „Kedvencek” oldalon találjuk azokat a könyveket, melyeket a kis szürke szív ikonra kattintással kedveltünk. Innen eltávolíthatjuk bármelyik könyvet a „Levétel a kedvencekről” gombra kattintva. Ha jelenleg nincs egy sem, akkor ezt egy „Még nem tett könyvet a kedvencek közé” felirat fogja nekünk jelezni.</w:t>
      </w:r>
    </w:p>
    <w:p w:rsidR="00C149F1" w:rsidRPr="00310822" w:rsidRDefault="00C149F1" w:rsidP="00BC0682">
      <w:pPr>
        <w:jc w:val="both"/>
      </w:pPr>
    </w:p>
    <w:p w:rsidR="00C149F1" w:rsidRPr="00310822" w:rsidRDefault="00C149F1" w:rsidP="00BC0682">
      <w:pPr>
        <w:pStyle w:val="Cmsor4"/>
        <w:jc w:val="both"/>
      </w:pPr>
      <w:bookmarkStart w:id="116" w:name="_Toc196901239"/>
      <w:r w:rsidRPr="00310822">
        <w:t>Rólunk oldal</w:t>
      </w:r>
      <w:bookmarkEnd w:id="116"/>
    </w:p>
    <w:p w:rsidR="00C149F1" w:rsidRPr="00310822" w:rsidRDefault="00C149F1" w:rsidP="00BC0682">
      <w:pPr>
        <w:jc w:val="both"/>
      </w:pPr>
      <w:r w:rsidRPr="00310822">
        <w:t>Ezen az oldalon megtaláljuk a könyvtár rendszerét fejlesztő és tervező csapat bemut</w:t>
      </w:r>
      <w:r w:rsidRPr="00310822">
        <w:t>a</w:t>
      </w:r>
      <w:r w:rsidRPr="00310822">
        <w:t>tóját képekkel, nevekkel és szerepkörökkel. Ezután megismerhetjük a célt, melyet kitűzött magának a csapat, továbbá találunk néhány érdekes adatot a csapat eddigi közös munkáiról.</w:t>
      </w:r>
    </w:p>
    <w:p w:rsidR="007C5A52" w:rsidRPr="00310822" w:rsidRDefault="007C5A52">
      <w:r w:rsidRPr="00310822">
        <w:br w:type="page"/>
      </w:r>
    </w:p>
    <w:p w:rsidR="008D0762" w:rsidRPr="00310822" w:rsidRDefault="007C5A52" w:rsidP="007C5A52">
      <w:pPr>
        <w:pStyle w:val="Cmsor2"/>
        <w:rPr>
          <w:sz w:val="30"/>
          <w:szCs w:val="30"/>
        </w:rPr>
      </w:pPr>
      <w:bookmarkStart w:id="117" w:name="_Toc196901240"/>
      <w:r w:rsidRPr="00310822">
        <w:rPr>
          <w:sz w:val="30"/>
          <w:szCs w:val="30"/>
        </w:rPr>
        <w:lastRenderedPageBreak/>
        <w:t>Irodalomjegyzék</w:t>
      </w:r>
      <w:bookmarkEnd w:id="117"/>
    </w:p>
    <w:p w:rsidR="007C5A52" w:rsidRPr="00310822" w:rsidRDefault="004A2AE6" w:rsidP="00E05383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hyperlink r:id="rId58" w:history="1">
        <w:r w:rsidR="007C5A52" w:rsidRPr="00310822">
          <w:rPr>
            <w:rStyle w:val="Hiperhivatkozs"/>
            <w:rFonts w:ascii="Times New Roman" w:hAnsi="Times New Roman" w:cs="Times New Roman"/>
          </w:rPr>
          <w:t>https://www.w3schools.com/</w:t>
        </w:r>
      </w:hyperlink>
    </w:p>
    <w:p w:rsidR="007C5A52" w:rsidRPr="00310822" w:rsidRDefault="004A2AE6" w:rsidP="00E05383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hyperlink r:id="rId59" w:history="1">
        <w:r w:rsidR="007C5A52" w:rsidRPr="00310822">
          <w:rPr>
            <w:rStyle w:val="Hiperhivatkozs"/>
            <w:rFonts w:ascii="Times New Roman" w:hAnsi="Times New Roman" w:cs="Times New Roman"/>
          </w:rPr>
          <w:t>https://stackoverflow.com/questions</w:t>
        </w:r>
      </w:hyperlink>
    </w:p>
    <w:p w:rsidR="007C5A52" w:rsidRPr="00310822" w:rsidRDefault="004A2AE6" w:rsidP="00E05383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hyperlink r:id="rId60" w:history="1">
        <w:r w:rsidR="007C5A52" w:rsidRPr="00310822">
          <w:rPr>
            <w:rStyle w:val="Hiperhivatkozs"/>
            <w:rFonts w:ascii="Times New Roman" w:hAnsi="Times New Roman" w:cs="Times New Roman"/>
          </w:rPr>
          <w:t>https://chatgpt.com/</w:t>
        </w:r>
      </w:hyperlink>
    </w:p>
    <w:p w:rsidR="007C5A52" w:rsidRPr="00310822" w:rsidRDefault="004A2AE6" w:rsidP="00E05383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hyperlink r:id="rId61" w:history="1">
        <w:r w:rsidR="007C5A52" w:rsidRPr="00310822">
          <w:rPr>
            <w:rStyle w:val="Hiperhivatkozs"/>
            <w:rFonts w:ascii="Times New Roman" w:hAnsi="Times New Roman" w:cs="Times New Roman"/>
          </w:rPr>
          <w:t>https://jquery.com/</w:t>
        </w:r>
      </w:hyperlink>
    </w:p>
    <w:p w:rsidR="007C5A52" w:rsidRPr="00310822" w:rsidRDefault="004A2AE6" w:rsidP="00E05383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hyperlink r:id="rId62" w:history="1">
        <w:r w:rsidR="007C5A52" w:rsidRPr="00310822">
          <w:rPr>
            <w:rStyle w:val="Hiperhivatkozs"/>
            <w:rFonts w:ascii="Times New Roman" w:hAnsi="Times New Roman" w:cs="Times New Roman"/>
          </w:rPr>
          <w:t>https://github.com/PHPMailer/PHPMailer</w:t>
        </w:r>
      </w:hyperlink>
    </w:p>
    <w:p w:rsidR="007C5A52" w:rsidRPr="00310822" w:rsidRDefault="007C5A52" w:rsidP="007C5A52">
      <w:pPr>
        <w:pStyle w:val="Cmsor2"/>
        <w:rPr>
          <w:sz w:val="30"/>
          <w:szCs w:val="30"/>
        </w:rPr>
      </w:pPr>
      <w:bookmarkStart w:id="118" w:name="_Toc196901241"/>
      <w:r w:rsidRPr="00310822">
        <w:rPr>
          <w:sz w:val="30"/>
          <w:szCs w:val="30"/>
        </w:rPr>
        <w:t>Forráskód</w:t>
      </w:r>
      <w:bookmarkEnd w:id="118"/>
    </w:p>
    <w:p w:rsidR="007C5A52" w:rsidRPr="00310822" w:rsidRDefault="004A2AE6" w:rsidP="00E05383">
      <w:pPr>
        <w:pStyle w:val="Listaszerbekezds"/>
        <w:numPr>
          <w:ilvl w:val="0"/>
          <w:numId w:val="22"/>
        </w:numPr>
        <w:rPr>
          <w:rFonts w:ascii="Times New Roman" w:hAnsi="Times New Roman" w:cs="Times New Roman"/>
        </w:rPr>
      </w:pPr>
      <w:hyperlink r:id="rId63" w:history="1">
        <w:r w:rsidR="007C5A52" w:rsidRPr="00310822">
          <w:rPr>
            <w:rStyle w:val="Hiperhivatkozs"/>
            <w:rFonts w:ascii="Times New Roman" w:hAnsi="Times New Roman" w:cs="Times New Roman"/>
          </w:rPr>
          <w:t>https://github.com/BaBence04/Konyvtarazo-rendszer-projekt</w:t>
        </w:r>
      </w:hyperlink>
    </w:p>
    <w:p w:rsidR="007C5A52" w:rsidRPr="00310822" w:rsidRDefault="007C5A52" w:rsidP="007C5A52"/>
    <w:sectPr w:rsidR="007C5A52" w:rsidRPr="00310822" w:rsidSect="009D3496">
      <w:footerReference w:type="default" r:id="rId64"/>
      <w:pgSz w:w="11907" w:h="16839" w:code="9"/>
      <w:pgMar w:top="1440" w:right="1797" w:bottom="1440" w:left="1797" w:header="720" w:footer="72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30D0" w:rsidRDefault="007A30D0">
      <w:r>
        <w:separator/>
      </w:r>
    </w:p>
  </w:endnote>
  <w:endnote w:type="continuationSeparator" w:id="1">
    <w:p w:rsidR="007A30D0" w:rsidRDefault="007A30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scadia Code ExtraLight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4832813"/>
      <w:docPartObj>
        <w:docPartGallery w:val="Page Numbers (Bottom of Page)"/>
        <w:docPartUnique/>
      </w:docPartObj>
    </w:sdtPr>
    <w:sdtContent>
      <w:p w:rsidR="00706559" w:rsidRDefault="004A2AE6">
        <w:pPr>
          <w:pStyle w:val="llb"/>
          <w:jc w:val="center"/>
        </w:pPr>
        <w:fldSimple w:instr="PAGE   \* MERGEFORMAT">
          <w:r w:rsidR="002E2FF5">
            <w:rPr>
              <w:noProof/>
            </w:rPr>
            <w:t>11</w:t>
          </w:r>
        </w:fldSimple>
      </w:p>
    </w:sdtContent>
  </w:sdt>
  <w:p w:rsidR="00706559" w:rsidRDefault="00706559">
    <w:pPr>
      <w:pStyle w:val="ll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559" w:rsidRDefault="00706559">
    <w:pPr>
      <w:pStyle w:val="llb"/>
      <w:jc w:val="center"/>
    </w:pPr>
  </w:p>
  <w:p w:rsidR="00706559" w:rsidRDefault="00706559">
    <w:pPr>
      <w:pStyle w:val="llb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559" w:rsidRDefault="004A2AE6">
    <w:pPr>
      <w:pStyle w:val="llb"/>
      <w:jc w:val="center"/>
    </w:pPr>
    <w:fldSimple w:instr="PAGE   \* MERGEFORMAT">
      <w:r w:rsidR="002E2FF5">
        <w:rPr>
          <w:noProof/>
        </w:rPr>
        <w:t>71</w:t>
      </w:r>
    </w:fldSimple>
  </w:p>
  <w:p w:rsidR="00706559" w:rsidRDefault="00706559">
    <w:pPr>
      <w:pStyle w:val="ll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30D0" w:rsidRDefault="007A30D0">
      <w:r>
        <w:separator/>
      </w:r>
    </w:p>
  </w:footnote>
  <w:footnote w:type="continuationSeparator" w:id="1">
    <w:p w:rsidR="007A30D0" w:rsidRDefault="007A30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559" w:rsidRDefault="00706559">
    <w:pPr>
      <w:pStyle w:val="lfej"/>
    </w:pPr>
  </w:p>
  <w:p w:rsidR="00706559" w:rsidRDefault="00706559" w:rsidP="00BD3817">
    <w:pPr>
      <w:pStyle w:val="lfej"/>
      <w:pBdr>
        <w:bottom w:val="single" w:sz="4" w:space="1" w:color="auto"/>
      </w:pBdr>
    </w:pPr>
    <w:r>
      <w:t>BookHive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17545CAA"/>
    <w:lvl w:ilvl="0">
      <w:numFmt w:val="decimal"/>
      <w:pStyle w:val="Ellenrzlista-elem"/>
      <w:lvlText w:val="*"/>
      <w:lvlJc w:val="left"/>
      <w:pPr>
        <w:ind w:left="0" w:firstLine="0"/>
      </w:pPr>
    </w:lvl>
  </w:abstractNum>
  <w:abstractNum w:abstractNumId="1">
    <w:nsid w:val="00211F45"/>
    <w:multiLevelType w:val="multilevel"/>
    <w:tmpl w:val="87FA1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CC36EB"/>
    <w:multiLevelType w:val="multilevel"/>
    <w:tmpl w:val="41B8A480"/>
    <w:lvl w:ilvl="0">
      <w:start w:val="1"/>
      <w:numFmt w:val="upperLetter"/>
      <w:pStyle w:val="2listaszint"/>
      <w:lvlText w:val="%1."/>
      <w:lvlJc w:val="left"/>
      <w:pPr>
        <w:tabs>
          <w:tab w:val="num" w:pos="936"/>
        </w:tabs>
        <w:ind w:left="576" w:firstLine="0"/>
      </w:pPr>
    </w:lvl>
    <w:lvl w:ilvl="1">
      <w:start w:val="1"/>
      <w:numFmt w:val="upperLetter"/>
      <w:lvlText w:val="%2."/>
      <w:lvlJc w:val="left"/>
      <w:pPr>
        <w:tabs>
          <w:tab w:val="num" w:pos="1656"/>
        </w:tabs>
        <w:ind w:left="1296" w:firstLine="0"/>
      </w:pPr>
    </w:lvl>
    <w:lvl w:ilvl="2">
      <w:start w:val="1"/>
      <w:numFmt w:val="decimal"/>
      <w:lvlText w:val="%3."/>
      <w:lvlJc w:val="left"/>
      <w:pPr>
        <w:tabs>
          <w:tab w:val="num" w:pos="2376"/>
        </w:tabs>
        <w:ind w:left="2016" w:firstLine="0"/>
      </w:pPr>
    </w:lvl>
    <w:lvl w:ilvl="3">
      <w:start w:val="1"/>
      <w:numFmt w:val="lowerLetter"/>
      <w:lvlText w:val="%4)"/>
      <w:lvlJc w:val="left"/>
      <w:pPr>
        <w:tabs>
          <w:tab w:val="num" w:pos="3096"/>
        </w:tabs>
        <w:ind w:left="2736" w:firstLine="0"/>
      </w:pPr>
    </w:lvl>
    <w:lvl w:ilvl="4">
      <w:start w:val="1"/>
      <w:numFmt w:val="decimal"/>
      <w:lvlText w:val="(%5)"/>
      <w:lvlJc w:val="left"/>
      <w:pPr>
        <w:tabs>
          <w:tab w:val="num" w:pos="3816"/>
        </w:tabs>
        <w:ind w:left="3456" w:firstLine="0"/>
      </w:pPr>
    </w:lvl>
    <w:lvl w:ilvl="5">
      <w:start w:val="1"/>
      <w:numFmt w:val="lowerLetter"/>
      <w:lvlText w:val="(%6)"/>
      <w:lvlJc w:val="left"/>
      <w:pPr>
        <w:tabs>
          <w:tab w:val="num" w:pos="4536"/>
        </w:tabs>
        <w:ind w:left="4176" w:firstLine="0"/>
      </w:pPr>
    </w:lvl>
    <w:lvl w:ilvl="6">
      <w:start w:val="1"/>
      <w:numFmt w:val="lowerRoman"/>
      <w:lvlText w:val="(%7)"/>
      <w:lvlJc w:val="left"/>
      <w:pPr>
        <w:tabs>
          <w:tab w:val="num" w:pos="5256"/>
        </w:tabs>
        <w:ind w:left="4896" w:firstLine="0"/>
      </w:pPr>
    </w:lvl>
    <w:lvl w:ilvl="7">
      <w:start w:val="1"/>
      <w:numFmt w:val="lowerLetter"/>
      <w:lvlText w:val="(%8)"/>
      <w:lvlJc w:val="left"/>
      <w:pPr>
        <w:tabs>
          <w:tab w:val="num" w:pos="5976"/>
        </w:tabs>
        <w:ind w:left="5616" w:firstLine="0"/>
      </w:pPr>
    </w:lvl>
    <w:lvl w:ilvl="8">
      <w:start w:val="1"/>
      <w:numFmt w:val="lowerRoman"/>
      <w:lvlText w:val="(%9)"/>
      <w:lvlJc w:val="left"/>
      <w:pPr>
        <w:tabs>
          <w:tab w:val="num" w:pos="6696"/>
        </w:tabs>
        <w:ind w:left="6336" w:firstLine="0"/>
      </w:pPr>
    </w:lvl>
  </w:abstractNum>
  <w:abstractNum w:abstractNumId="3">
    <w:nsid w:val="020101F0"/>
    <w:multiLevelType w:val="multilevel"/>
    <w:tmpl w:val="1670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7C6DD1"/>
    <w:multiLevelType w:val="multilevel"/>
    <w:tmpl w:val="87BC98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33944B1"/>
    <w:multiLevelType w:val="multilevel"/>
    <w:tmpl w:val="0860A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38A73AE"/>
    <w:multiLevelType w:val="multilevel"/>
    <w:tmpl w:val="663EB5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478280C"/>
    <w:multiLevelType w:val="multilevel"/>
    <w:tmpl w:val="3892B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6201755"/>
    <w:multiLevelType w:val="multilevel"/>
    <w:tmpl w:val="7746569C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AE788C"/>
    <w:multiLevelType w:val="multilevel"/>
    <w:tmpl w:val="C61CA8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3F498C"/>
    <w:multiLevelType w:val="multilevel"/>
    <w:tmpl w:val="900805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BF56CC7"/>
    <w:multiLevelType w:val="multilevel"/>
    <w:tmpl w:val="CBB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E311802"/>
    <w:multiLevelType w:val="multilevel"/>
    <w:tmpl w:val="6258240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FF31B9C"/>
    <w:multiLevelType w:val="hybridMultilevel"/>
    <w:tmpl w:val="E5E2ADD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03900F0"/>
    <w:multiLevelType w:val="multilevel"/>
    <w:tmpl w:val="555E80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0827D5C"/>
    <w:multiLevelType w:val="hybridMultilevel"/>
    <w:tmpl w:val="EFDA04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08618E3"/>
    <w:multiLevelType w:val="hybridMultilevel"/>
    <w:tmpl w:val="EAC65E3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28938B2"/>
    <w:multiLevelType w:val="multilevel"/>
    <w:tmpl w:val="9CFE342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3612C20"/>
    <w:multiLevelType w:val="multilevel"/>
    <w:tmpl w:val="FCA2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13654247"/>
    <w:multiLevelType w:val="multilevel"/>
    <w:tmpl w:val="C8A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13BD6154"/>
    <w:multiLevelType w:val="multilevel"/>
    <w:tmpl w:val="3AE00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4280984"/>
    <w:multiLevelType w:val="multilevel"/>
    <w:tmpl w:val="861C76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6353355"/>
    <w:multiLevelType w:val="multilevel"/>
    <w:tmpl w:val="07EC53F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8C32D06"/>
    <w:multiLevelType w:val="multilevel"/>
    <w:tmpl w:val="E8B2A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AD52214"/>
    <w:multiLevelType w:val="hybridMultilevel"/>
    <w:tmpl w:val="26E6B3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F081EA7"/>
    <w:multiLevelType w:val="multilevel"/>
    <w:tmpl w:val="5A527BD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0B61B05"/>
    <w:multiLevelType w:val="multilevel"/>
    <w:tmpl w:val="774ACF0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2682BBD"/>
    <w:multiLevelType w:val="multilevel"/>
    <w:tmpl w:val="73D6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22B76E29"/>
    <w:multiLevelType w:val="multilevel"/>
    <w:tmpl w:val="C5CA8E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>
    <w:nsid w:val="23BC0BF3"/>
    <w:multiLevelType w:val="multilevel"/>
    <w:tmpl w:val="13C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27BD4977"/>
    <w:multiLevelType w:val="multilevel"/>
    <w:tmpl w:val="372C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F254D7D"/>
    <w:multiLevelType w:val="multilevel"/>
    <w:tmpl w:val="0E4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2FAA3839"/>
    <w:multiLevelType w:val="multilevel"/>
    <w:tmpl w:val="552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31803BDD"/>
    <w:multiLevelType w:val="multilevel"/>
    <w:tmpl w:val="7C30CDC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1B51E20"/>
    <w:multiLevelType w:val="multilevel"/>
    <w:tmpl w:val="B81213D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22A26E9"/>
    <w:multiLevelType w:val="multilevel"/>
    <w:tmpl w:val="E43EA21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325A687E"/>
    <w:multiLevelType w:val="hybridMultilevel"/>
    <w:tmpl w:val="9DEE3AD6"/>
    <w:lvl w:ilvl="0" w:tplc="338029E8">
      <w:start w:val="1"/>
      <w:numFmt w:val="decimal"/>
      <w:pStyle w:val="Ellenrzlista-szmozottcmsor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008080"/>
        <w:sz w:val="48"/>
        <w:szCs w:val="4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36A382F"/>
    <w:multiLevelType w:val="multilevel"/>
    <w:tmpl w:val="59A8D5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8AB372B"/>
    <w:multiLevelType w:val="hybridMultilevel"/>
    <w:tmpl w:val="B4B6436A"/>
    <w:lvl w:ilvl="0" w:tplc="AB22DB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AA862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03C51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E5425A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96F5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460A2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200A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D09A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922A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3C1521C0"/>
    <w:multiLevelType w:val="multilevel"/>
    <w:tmpl w:val="E828D06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3D0B176C"/>
    <w:multiLevelType w:val="multilevel"/>
    <w:tmpl w:val="8334C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EA04F3B"/>
    <w:multiLevelType w:val="multilevel"/>
    <w:tmpl w:val="89B8BC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2">
    <w:nsid w:val="3F531BF7"/>
    <w:multiLevelType w:val="hybridMultilevel"/>
    <w:tmpl w:val="105E4D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45C21C96"/>
    <w:multiLevelType w:val="hybridMultilevel"/>
    <w:tmpl w:val="ED1CE2EE"/>
    <w:lvl w:ilvl="0" w:tplc="565EC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6E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1E86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E3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144F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7CE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0B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8EA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E1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460711C9"/>
    <w:multiLevelType w:val="hybridMultilevel"/>
    <w:tmpl w:val="AAB09F88"/>
    <w:lvl w:ilvl="0" w:tplc="8D627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01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60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64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41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827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08C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128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3AF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46585BA7"/>
    <w:multiLevelType w:val="multilevel"/>
    <w:tmpl w:val="D2E67E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481E60FD"/>
    <w:multiLevelType w:val="multilevel"/>
    <w:tmpl w:val="079E75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F4F611A"/>
    <w:multiLevelType w:val="multilevel"/>
    <w:tmpl w:val="FAD6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0CA24C9"/>
    <w:multiLevelType w:val="multilevel"/>
    <w:tmpl w:val="EE860B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1EC190A"/>
    <w:multiLevelType w:val="multilevel"/>
    <w:tmpl w:val="A028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52B7769A"/>
    <w:multiLevelType w:val="multilevel"/>
    <w:tmpl w:val="8482E0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53F35156"/>
    <w:multiLevelType w:val="multilevel"/>
    <w:tmpl w:val="278456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54307833"/>
    <w:multiLevelType w:val="multilevel"/>
    <w:tmpl w:val="08A8685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552B16CE"/>
    <w:multiLevelType w:val="multilevel"/>
    <w:tmpl w:val="FFB46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5B41F65"/>
    <w:multiLevelType w:val="hybridMultilevel"/>
    <w:tmpl w:val="15BC30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55D17105"/>
    <w:multiLevelType w:val="multilevel"/>
    <w:tmpl w:val="6CA472C6"/>
    <w:lvl w:ilvl="0">
      <w:start w:val="1"/>
      <w:numFmt w:val="decimal"/>
      <w:pStyle w:val="3listaszint"/>
      <w:lvlText w:val="%1."/>
      <w:lvlJc w:val="left"/>
      <w:pPr>
        <w:tabs>
          <w:tab w:val="num" w:pos="2088"/>
        </w:tabs>
        <w:ind w:left="1728" w:firstLine="0"/>
      </w:pPr>
    </w:lvl>
    <w:lvl w:ilvl="1">
      <w:start w:val="1"/>
      <w:numFmt w:val="upperLetter"/>
      <w:lvlText w:val="%2."/>
      <w:lvlJc w:val="left"/>
      <w:pPr>
        <w:tabs>
          <w:tab w:val="num" w:pos="2808"/>
        </w:tabs>
        <w:ind w:left="2448" w:firstLine="0"/>
      </w:pPr>
    </w:lvl>
    <w:lvl w:ilvl="2">
      <w:start w:val="1"/>
      <w:numFmt w:val="decimal"/>
      <w:lvlText w:val="%3."/>
      <w:lvlJc w:val="left"/>
      <w:pPr>
        <w:tabs>
          <w:tab w:val="num" w:pos="3528"/>
        </w:tabs>
        <w:ind w:left="3168" w:firstLine="0"/>
      </w:pPr>
    </w:lvl>
    <w:lvl w:ilvl="3">
      <w:start w:val="1"/>
      <w:numFmt w:val="lowerLetter"/>
      <w:lvlText w:val="%4)"/>
      <w:lvlJc w:val="left"/>
      <w:pPr>
        <w:tabs>
          <w:tab w:val="num" w:pos="4248"/>
        </w:tabs>
        <w:ind w:left="3888" w:firstLine="0"/>
      </w:pPr>
    </w:lvl>
    <w:lvl w:ilvl="4">
      <w:start w:val="1"/>
      <w:numFmt w:val="decimal"/>
      <w:lvlText w:val="(%5)"/>
      <w:lvlJc w:val="left"/>
      <w:pPr>
        <w:tabs>
          <w:tab w:val="num" w:pos="4968"/>
        </w:tabs>
        <w:ind w:left="4608" w:firstLine="0"/>
      </w:pPr>
    </w:lvl>
    <w:lvl w:ilvl="5">
      <w:start w:val="1"/>
      <w:numFmt w:val="lowerLetter"/>
      <w:lvlText w:val="(%6)"/>
      <w:lvlJc w:val="left"/>
      <w:pPr>
        <w:tabs>
          <w:tab w:val="num" w:pos="5688"/>
        </w:tabs>
        <w:ind w:left="5328" w:firstLine="0"/>
      </w:pPr>
    </w:lvl>
    <w:lvl w:ilvl="6">
      <w:start w:val="1"/>
      <w:numFmt w:val="lowerRoman"/>
      <w:lvlText w:val="(%7)"/>
      <w:lvlJc w:val="left"/>
      <w:pPr>
        <w:tabs>
          <w:tab w:val="num" w:pos="6408"/>
        </w:tabs>
        <w:ind w:left="6048" w:firstLine="0"/>
      </w:pPr>
    </w:lvl>
    <w:lvl w:ilvl="7">
      <w:start w:val="1"/>
      <w:numFmt w:val="lowerLetter"/>
      <w:lvlText w:val="(%8)"/>
      <w:lvlJc w:val="left"/>
      <w:pPr>
        <w:tabs>
          <w:tab w:val="num" w:pos="7128"/>
        </w:tabs>
        <w:ind w:left="6768" w:firstLine="0"/>
      </w:pPr>
    </w:lvl>
    <w:lvl w:ilvl="8">
      <w:start w:val="1"/>
      <w:numFmt w:val="lowerRoman"/>
      <w:lvlText w:val="(%9)"/>
      <w:lvlJc w:val="left"/>
      <w:pPr>
        <w:tabs>
          <w:tab w:val="num" w:pos="7848"/>
        </w:tabs>
        <w:ind w:left="7488" w:firstLine="0"/>
      </w:pPr>
    </w:lvl>
  </w:abstractNum>
  <w:abstractNum w:abstractNumId="56">
    <w:nsid w:val="568B55D5"/>
    <w:multiLevelType w:val="multilevel"/>
    <w:tmpl w:val="045A679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5731BFE1"/>
    <w:multiLevelType w:val="hybridMultilevel"/>
    <w:tmpl w:val="5FD02406"/>
    <w:lvl w:ilvl="0" w:tplc="6E7AB8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D5409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F86F2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22BC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8CCE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C563C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1889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EF4E61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6CD5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>
    <w:nsid w:val="57B46C20"/>
    <w:multiLevelType w:val="multilevel"/>
    <w:tmpl w:val="99561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9294630"/>
    <w:multiLevelType w:val="multilevel"/>
    <w:tmpl w:val="E70A15B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9C63CD3"/>
    <w:multiLevelType w:val="multilevel"/>
    <w:tmpl w:val="3DE84E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59D625FC"/>
    <w:multiLevelType w:val="multilevel"/>
    <w:tmpl w:val="CF2A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>
    <w:nsid w:val="5B452D16"/>
    <w:multiLevelType w:val="multilevel"/>
    <w:tmpl w:val="B742E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>
    <w:nsid w:val="5B867584"/>
    <w:multiLevelType w:val="multilevel"/>
    <w:tmpl w:val="2C68D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E0956EB"/>
    <w:multiLevelType w:val="multilevel"/>
    <w:tmpl w:val="5CF20D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628270B2"/>
    <w:multiLevelType w:val="multilevel"/>
    <w:tmpl w:val="7C2042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6342E96"/>
    <w:multiLevelType w:val="multilevel"/>
    <w:tmpl w:val="DD3E531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67446AEA"/>
    <w:multiLevelType w:val="multilevel"/>
    <w:tmpl w:val="DED064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7962201"/>
    <w:multiLevelType w:val="multilevel"/>
    <w:tmpl w:val="4FF4B6DC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8BE0C11"/>
    <w:multiLevelType w:val="multilevel"/>
    <w:tmpl w:val="2E4ECD5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A807719"/>
    <w:multiLevelType w:val="multilevel"/>
    <w:tmpl w:val="B3F683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1">
    <w:nsid w:val="6ADE2578"/>
    <w:multiLevelType w:val="multilevel"/>
    <w:tmpl w:val="32D6C0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>
    <w:nsid w:val="6BA15BFD"/>
    <w:multiLevelType w:val="multilevel"/>
    <w:tmpl w:val="8138E4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BB847BA"/>
    <w:multiLevelType w:val="multilevel"/>
    <w:tmpl w:val="D7C8CA5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6F276E59"/>
    <w:multiLevelType w:val="multilevel"/>
    <w:tmpl w:val="19BA6FE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6FF6765E"/>
    <w:multiLevelType w:val="hybridMultilevel"/>
    <w:tmpl w:val="9842BF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70BC25AE"/>
    <w:multiLevelType w:val="hybridMultilevel"/>
    <w:tmpl w:val="F54AB5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343195B"/>
    <w:multiLevelType w:val="multilevel"/>
    <w:tmpl w:val="C42A3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5C31AB1"/>
    <w:multiLevelType w:val="multilevel"/>
    <w:tmpl w:val="4A3AF9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6381577"/>
    <w:multiLevelType w:val="hybridMultilevel"/>
    <w:tmpl w:val="95E4C4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6AB49FD"/>
    <w:multiLevelType w:val="multilevel"/>
    <w:tmpl w:val="7DCEAB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73F7F2E"/>
    <w:multiLevelType w:val="multilevel"/>
    <w:tmpl w:val="D8C81D4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7A0E3A64"/>
    <w:multiLevelType w:val="hybridMultilevel"/>
    <w:tmpl w:val="7DF82D02"/>
    <w:lvl w:ilvl="0" w:tplc="EF3C6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49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88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B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4E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BEA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C8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28E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2E36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7AF72F23"/>
    <w:multiLevelType w:val="hybridMultilevel"/>
    <w:tmpl w:val="26E6B3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BB06994"/>
    <w:multiLevelType w:val="multilevel"/>
    <w:tmpl w:val="E7C64E9A"/>
    <w:lvl w:ilvl="0">
      <w:start w:val="1"/>
      <w:numFmt w:val="upperRoman"/>
      <w:pStyle w:val="1listaszint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85">
    <w:nsid w:val="7BB36389"/>
    <w:multiLevelType w:val="multilevel"/>
    <w:tmpl w:val="B792F1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lvl w:ilvl="0">
        <w:numFmt w:val="bullet"/>
        <w:pStyle w:val="Ellenrzlista-elem"/>
        <w:lvlText w:val=""/>
        <w:legacy w:legacy="1" w:legacySpace="0" w:legacyIndent="360"/>
        <w:lvlJc w:val="left"/>
        <w:pPr>
          <w:ind w:left="1253" w:hanging="360"/>
        </w:pPr>
        <w:rPr>
          <w:rFonts w:ascii="Wingdings" w:hAnsi="Wingdings" w:hint="default"/>
        </w:rPr>
      </w:lvl>
    </w:lvlOverride>
  </w:num>
  <w:num w:numId="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2"/>
  </w:num>
  <w:num w:numId="7">
    <w:abstractNumId w:val="38"/>
  </w:num>
  <w:num w:numId="8">
    <w:abstractNumId w:val="57"/>
  </w:num>
  <w:num w:numId="9">
    <w:abstractNumId w:val="43"/>
  </w:num>
  <w:num w:numId="10">
    <w:abstractNumId w:val="44"/>
  </w:num>
  <w:num w:numId="11">
    <w:abstractNumId w:val="24"/>
  </w:num>
  <w:num w:numId="12">
    <w:abstractNumId w:val="83"/>
  </w:num>
  <w:num w:numId="13">
    <w:abstractNumId w:val="13"/>
  </w:num>
  <w:num w:numId="14">
    <w:abstractNumId w:val="79"/>
  </w:num>
  <w:num w:numId="15">
    <w:abstractNumId w:val="70"/>
  </w:num>
  <w:num w:numId="16">
    <w:abstractNumId w:val="41"/>
  </w:num>
  <w:num w:numId="17">
    <w:abstractNumId w:val="76"/>
  </w:num>
  <w:num w:numId="18">
    <w:abstractNumId w:val="16"/>
  </w:num>
  <w:num w:numId="19">
    <w:abstractNumId w:val="42"/>
  </w:num>
  <w:num w:numId="20">
    <w:abstractNumId w:val="54"/>
  </w:num>
  <w:num w:numId="21">
    <w:abstractNumId w:val="15"/>
  </w:num>
  <w:num w:numId="22">
    <w:abstractNumId w:val="75"/>
  </w:num>
  <w:num w:numId="23">
    <w:abstractNumId w:val="3"/>
  </w:num>
  <w:num w:numId="24">
    <w:abstractNumId w:val="4"/>
  </w:num>
  <w:num w:numId="25">
    <w:abstractNumId w:val="74"/>
  </w:num>
  <w:num w:numId="26">
    <w:abstractNumId w:val="23"/>
  </w:num>
  <w:num w:numId="27">
    <w:abstractNumId w:val="46"/>
  </w:num>
  <w:num w:numId="28">
    <w:abstractNumId w:val="65"/>
  </w:num>
  <w:num w:numId="29">
    <w:abstractNumId w:val="67"/>
  </w:num>
  <w:num w:numId="30">
    <w:abstractNumId w:val="59"/>
  </w:num>
  <w:num w:numId="31">
    <w:abstractNumId w:val="40"/>
  </w:num>
  <w:num w:numId="32">
    <w:abstractNumId w:val="64"/>
  </w:num>
  <w:num w:numId="33">
    <w:abstractNumId w:val="27"/>
  </w:num>
  <w:num w:numId="34">
    <w:abstractNumId w:val="21"/>
  </w:num>
  <w:num w:numId="35">
    <w:abstractNumId w:val="63"/>
  </w:num>
  <w:num w:numId="36">
    <w:abstractNumId w:val="47"/>
  </w:num>
  <w:num w:numId="37">
    <w:abstractNumId w:val="72"/>
  </w:num>
  <w:num w:numId="38">
    <w:abstractNumId w:val="45"/>
  </w:num>
  <w:num w:numId="39">
    <w:abstractNumId w:val="78"/>
  </w:num>
  <w:num w:numId="40">
    <w:abstractNumId w:val="39"/>
  </w:num>
  <w:num w:numId="41">
    <w:abstractNumId w:val="73"/>
  </w:num>
  <w:num w:numId="42">
    <w:abstractNumId w:val="25"/>
  </w:num>
  <w:num w:numId="43">
    <w:abstractNumId w:val="68"/>
  </w:num>
  <w:num w:numId="44">
    <w:abstractNumId w:val="7"/>
  </w:num>
  <w:num w:numId="45">
    <w:abstractNumId w:val="6"/>
  </w:num>
  <w:num w:numId="46">
    <w:abstractNumId w:val="77"/>
  </w:num>
  <w:num w:numId="47">
    <w:abstractNumId w:val="80"/>
  </w:num>
  <w:num w:numId="48">
    <w:abstractNumId w:val="20"/>
  </w:num>
  <w:num w:numId="49">
    <w:abstractNumId w:val="50"/>
  </w:num>
  <w:num w:numId="50">
    <w:abstractNumId w:val="52"/>
  </w:num>
  <w:num w:numId="51">
    <w:abstractNumId w:val="1"/>
  </w:num>
  <w:num w:numId="52">
    <w:abstractNumId w:val="10"/>
  </w:num>
  <w:num w:numId="53">
    <w:abstractNumId w:val="22"/>
  </w:num>
  <w:num w:numId="54">
    <w:abstractNumId w:val="66"/>
  </w:num>
  <w:num w:numId="55">
    <w:abstractNumId w:val="17"/>
  </w:num>
  <w:num w:numId="56">
    <w:abstractNumId w:val="37"/>
  </w:num>
  <w:num w:numId="57">
    <w:abstractNumId w:val="49"/>
  </w:num>
  <w:num w:numId="58">
    <w:abstractNumId w:val="60"/>
  </w:num>
  <w:num w:numId="59">
    <w:abstractNumId w:val="34"/>
  </w:num>
  <w:num w:numId="60">
    <w:abstractNumId w:val="5"/>
  </w:num>
  <w:num w:numId="61">
    <w:abstractNumId w:val="35"/>
  </w:num>
  <w:num w:numId="62">
    <w:abstractNumId w:val="33"/>
  </w:num>
  <w:num w:numId="63">
    <w:abstractNumId w:val="12"/>
  </w:num>
  <w:num w:numId="64">
    <w:abstractNumId w:val="26"/>
  </w:num>
  <w:num w:numId="65">
    <w:abstractNumId w:val="58"/>
  </w:num>
  <w:num w:numId="66">
    <w:abstractNumId w:val="48"/>
  </w:num>
  <w:num w:numId="67">
    <w:abstractNumId w:val="56"/>
  </w:num>
  <w:num w:numId="68">
    <w:abstractNumId w:val="8"/>
  </w:num>
  <w:num w:numId="69">
    <w:abstractNumId w:val="69"/>
  </w:num>
  <w:num w:numId="70">
    <w:abstractNumId w:val="30"/>
  </w:num>
  <w:num w:numId="71">
    <w:abstractNumId w:val="51"/>
  </w:num>
  <w:num w:numId="72">
    <w:abstractNumId w:val="81"/>
  </w:num>
  <w:num w:numId="73">
    <w:abstractNumId w:val="53"/>
  </w:num>
  <w:num w:numId="74">
    <w:abstractNumId w:val="14"/>
  </w:num>
  <w:num w:numId="75">
    <w:abstractNumId w:val="9"/>
  </w:num>
  <w:num w:numId="76">
    <w:abstractNumId w:val="11"/>
  </w:num>
  <w:num w:numId="77">
    <w:abstractNumId w:val="18"/>
  </w:num>
  <w:num w:numId="78">
    <w:abstractNumId w:val="85"/>
  </w:num>
  <w:num w:numId="79">
    <w:abstractNumId w:val="71"/>
  </w:num>
  <w:num w:numId="80">
    <w:abstractNumId w:val="19"/>
  </w:num>
  <w:num w:numId="81">
    <w:abstractNumId w:val="61"/>
  </w:num>
  <w:num w:numId="82">
    <w:abstractNumId w:val="31"/>
  </w:num>
  <w:num w:numId="83">
    <w:abstractNumId w:val="28"/>
  </w:num>
  <w:num w:numId="84">
    <w:abstractNumId w:val="62"/>
  </w:num>
  <w:num w:numId="85">
    <w:abstractNumId w:val="32"/>
  </w:num>
  <w:num w:numId="86">
    <w:abstractNumId w:val="29"/>
  </w:num>
  <w:numIdMacAtCleanup w:val="8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3"/>
  <w:embedSystemFonts/>
  <w:attachedTemplate r:id="rId1"/>
  <w:stylePaneFormatFilter w:val="3F01"/>
  <w:defaultTabStop w:val="720"/>
  <w:autoHyphenation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D563D"/>
    <w:rsid w:val="00004F56"/>
    <w:rsid w:val="00006758"/>
    <w:rsid w:val="00010117"/>
    <w:rsid w:val="00044D84"/>
    <w:rsid w:val="000469CE"/>
    <w:rsid w:val="00046E75"/>
    <w:rsid w:val="00047F7D"/>
    <w:rsid w:val="000555F8"/>
    <w:rsid w:val="0005797D"/>
    <w:rsid w:val="00081F49"/>
    <w:rsid w:val="000D78A8"/>
    <w:rsid w:val="000E1B0D"/>
    <w:rsid w:val="000F5BDB"/>
    <w:rsid w:val="00100169"/>
    <w:rsid w:val="00110722"/>
    <w:rsid w:val="00110E09"/>
    <w:rsid w:val="00110F6B"/>
    <w:rsid w:val="001136A6"/>
    <w:rsid w:val="0011455C"/>
    <w:rsid w:val="001249BE"/>
    <w:rsid w:val="00134313"/>
    <w:rsid w:val="00135282"/>
    <w:rsid w:val="001451DB"/>
    <w:rsid w:val="00163290"/>
    <w:rsid w:val="00167912"/>
    <w:rsid w:val="00173CCA"/>
    <w:rsid w:val="00175B08"/>
    <w:rsid w:val="001B789B"/>
    <w:rsid w:val="001C1496"/>
    <w:rsid w:val="001D4CF9"/>
    <w:rsid w:val="001D6859"/>
    <w:rsid w:val="001E3327"/>
    <w:rsid w:val="00202255"/>
    <w:rsid w:val="002110B5"/>
    <w:rsid w:val="002218F3"/>
    <w:rsid w:val="00222B1A"/>
    <w:rsid w:val="00223139"/>
    <w:rsid w:val="002266D6"/>
    <w:rsid w:val="0024370E"/>
    <w:rsid w:val="00243FA4"/>
    <w:rsid w:val="0025151E"/>
    <w:rsid w:val="00272797"/>
    <w:rsid w:val="0027581F"/>
    <w:rsid w:val="002826C6"/>
    <w:rsid w:val="00282A51"/>
    <w:rsid w:val="00282ECA"/>
    <w:rsid w:val="002840B1"/>
    <w:rsid w:val="002B0220"/>
    <w:rsid w:val="002B218D"/>
    <w:rsid w:val="002D2863"/>
    <w:rsid w:val="002E2CC1"/>
    <w:rsid w:val="002E2FF5"/>
    <w:rsid w:val="002E707F"/>
    <w:rsid w:val="002F7694"/>
    <w:rsid w:val="003058C4"/>
    <w:rsid w:val="00310822"/>
    <w:rsid w:val="00312996"/>
    <w:rsid w:val="00333EC0"/>
    <w:rsid w:val="00346009"/>
    <w:rsid w:val="00364480"/>
    <w:rsid w:val="0036464E"/>
    <w:rsid w:val="00366183"/>
    <w:rsid w:val="00372DFE"/>
    <w:rsid w:val="00385A3D"/>
    <w:rsid w:val="003A26EC"/>
    <w:rsid w:val="003A5101"/>
    <w:rsid w:val="003A70AB"/>
    <w:rsid w:val="003C26FB"/>
    <w:rsid w:val="003C2896"/>
    <w:rsid w:val="003C6BD5"/>
    <w:rsid w:val="003D57C3"/>
    <w:rsid w:val="003F09AE"/>
    <w:rsid w:val="003F5211"/>
    <w:rsid w:val="003F7D6A"/>
    <w:rsid w:val="0040280B"/>
    <w:rsid w:val="0040615A"/>
    <w:rsid w:val="00420DBB"/>
    <w:rsid w:val="00431C32"/>
    <w:rsid w:val="00432A2F"/>
    <w:rsid w:val="00440292"/>
    <w:rsid w:val="004423B4"/>
    <w:rsid w:val="0045177D"/>
    <w:rsid w:val="00456E5E"/>
    <w:rsid w:val="004741B3"/>
    <w:rsid w:val="0047614A"/>
    <w:rsid w:val="00491545"/>
    <w:rsid w:val="004A188B"/>
    <w:rsid w:val="004A2AE6"/>
    <w:rsid w:val="004A76AF"/>
    <w:rsid w:val="004B0D29"/>
    <w:rsid w:val="004B20F7"/>
    <w:rsid w:val="004B762B"/>
    <w:rsid w:val="004C3EE9"/>
    <w:rsid w:val="004C64EA"/>
    <w:rsid w:val="004C785D"/>
    <w:rsid w:val="004D68E4"/>
    <w:rsid w:val="00500AE4"/>
    <w:rsid w:val="00504675"/>
    <w:rsid w:val="005105D3"/>
    <w:rsid w:val="00530AF5"/>
    <w:rsid w:val="00533588"/>
    <w:rsid w:val="005527D9"/>
    <w:rsid w:val="00555499"/>
    <w:rsid w:val="00566BE4"/>
    <w:rsid w:val="0057082D"/>
    <w:rsid w:val="00571160"/>
    <w:rsid w:val="005730B8"/>
    <w:rsid w:val="005744A4"/>
    <w:rsid w:val="00574714"/>
    <w:rsid w:val="00594764"/>
    <w:rsid w:val="005A34E5"/>
    <w:rsid w:val="005B2A63"/>
    <w:rsid w:val="005C7192"/>
    <w:rsid w:val="005C7E08"/>
    <w:rsid w:val="005D2978"/>
    <w:rsid w:val="005D4B06"/>
    <w:rsid w:val="005D5247"/>
    <w:rsid w:val="00606DA0"/>
    <w:rsid w:val="00610ED2"/>
    <w:rsid w:val="0061561A"/>
    <w:rsid w:val="006246D0"/>
    <w:rsid w:val="00633467"/>
    <w:rsid w:val="00636B43"/>
    <w:rsid w:val="00667556"/>
    <w:rsid w:val="00683F27"/>
    <w:rsid w:val="00691BA4"/>
    <w:rsid w:val="00694BAA"/>
    <w:rsid w:val="00697AAD"/>
    <w:rsid w:val="006A2AC8"/>
    <w:rsid w:val="006A5383"/>
    <w:rsid w:val="006A5EBC"/>
    <w:rsid w:val="006A616A"/>
    <w:rsid w:val="006B2704"/>
    <w:rsid w:val="006B5526"/>
    <w:rsid w:val="006C0763"/>
    <w:rsid w:val="006C4BD9"/>
    <w:rsid w:val="006C65AC"/>
    <w:rsid w:val="006D32BF"/>
    <w:rsid w:val="006D563D"/>
    <w:rsid w:val="006F1E61"/>
    <w:rsid w:val="006F37CB"/>
    <w:rsid w:val="00706559"/>
    <w:rsid w:val="007319B5"/>
    <w:rsid w:val="007364EB"/>
    <w:rsid w:val="00736860"/>
    <w:rsid w:val="007577ED"/>
    <w:rsid w:val="007762F8"/>
    <w:rsid w:val="0079144C"/>
    <w:rsid w:val="007A0E6B"/>
    <w:rsid w:val="007A30D0"/>
    <w:rsid w:val="007B3E7A"/>
    <w:rsid w:val="007B5631"/>
    <w:rsid w:val="007C1278"/>
    <w:rsid w:val="007C5A52"/>
    <w:rsid w:val="007F7CD0"/>
    <w:rsid w:val="00804CB5"/>
    <w:rsid w:val="00810917"/>
    <w:rsid w:val="0081356A"/>
    <w:rsid w:val="00815AF8"/>
    <w:rsid w:val="00820CF4"/>
    <w:rsid w:val="00821DF7"/>
    <w:rsid w:val="00831418"/>
    <w:rsid w:val="00831C55"/>
    <w:rsid w:val="0083232E"/>
    <w:rsid w:val="00832D52"/>
    <w:rsid w:val="00835AC2"/>
    <w:rsid w:val="00836FEF"/>
    <w:rsid w:val="00851AD3"/>
    <w:rsid w:val="008668ED"/>
    <w:rsid w:val="00882011"/>
    <w:rsid w:val="00896ECA"/>
    <w:rsid w:val="008B0D47"/>
    <w:rsid w:val="008B3F2B"/>
    <w:rsid w:val="008B453F"/>
    <w:rsid w:val="008B571E"/>
    <w:rsid w:val="008D0762"/>
    <w:rsid w:val="008D3983"/>
    <w:rsid w:val="008D3F21"/>
    <w:rsid w:val="008D4904"/>
    <w:rsid w:val="008D4C18"/>
    <w:rsid w:val="008D516A"/>
    <w:rsid w:val="008F3A53"/>
    <w:rsid w:val="008F66BB"/>
    <w:rsid w:val="0090191A"/>
    <w:rsid w:val="00901CC4"/>
    <w:rsid w:val="00907B0F"/>
    <w:rsid w:val="00922A04"/>
    <w:rsid w:val="00924B1E"/>
    <w:rsid w:val="009567B7"/>
    <w:rsid w:val="00962FC3"/>
    <w:rsid w:val="009661B9"/>
    <w:rsid w:val="00971CFF"/>
    <w:rsid w:val="0097242F"/>
    <w:rsid w:val="0097448D"/>
    <w:rsid w:val="009802CB"/>
    <w:rsid w:val="009A41C4"/>
    <w:rsid w:val="009B1E0C"/>
    <w:rsid w:val="009B7E87"/>
    <w:rsid w:val="009C0B95"/>
    <w:rsid w:val="009C199B"/>
    <w:rsid w:val="009C19B1"/>
    <w:rsid w:val="009C7AF9"/>
    <w:rsid w:val="009D0EB6"/>
    <w:rsid w:val="009D1A24"/>
    <w:rsid w:val="009D3496"/>
    <w:rsid w:val="009F271D"/>
    <w:rsid w:val="009F4DB0"/>
    <w:rsid w:val="009F5236"/>
    <w:rsid w:val="00A13B84"/>
    <w:rsid w:val="00A221A4"/>
    <w:rsid w:val="00A27FD2"/>
    <w:rsid w:val="00A36106"/>
    <w:rsid w:val="00A41D4C"/>
    <w:rsid w:val="00A5370A"/>
    <w:rsid w:val="00A63421"/>
    <w:rsid w:val="00A660CD"/>
    <w:rsid w:val="00A73DA7"/>
    <w:rsid w:val="00A743FA"/>
    <w:rsid w:val="00A75AFC"/>
    <w:rsid w:val="00A77B74"/>
    <w:rsid w:val="00A84664"/>
    <w:rsid w:val="00A84C0A"/>
    <w:rsid w:val="00A87875"/>
    <w:rsid w:val="00A92F41"/>
    <w:rsid w:val="00A956F3"/>
    <w:rsid w:val="00AD1C20"/>
    <w:rsid w:val="00AD35ED"/>
    <w:rsid w:val="00AD42AC"/>
    <w:rsid w:val="00AE257E"/>
    <w:rsid w:val="00B069C1"/>
    <w:rsid w:val="00B136BF"/>
    <w:rsid w:val="00B24AB7"/>
    <w:rsid w:val="00B25BD6"/>
    <w:rsid w:val="00B25D58"/>
    <w:rsid w:val="00B344F8"/>
    <w:rsid w:val="00B352CA"/>
    <w:rsid w:val="00B53636"/>
    <w:rsid w:val="00B70A01"/>
    <w:rsid w:val="00B7728B"/>
    <w:rsid w:val="00B776B2"/>
    <w:rsid w:val="00B77CF3"/>
    <w:rsid w:val="00B977C3"/>
    <w:rsid w:val="00BA41EA"/>
    <w:rsid w:val="00BA6475"/>
    <w:rsid w:val="00BB2FEB"/>
    <w:rsid w:val="00BB3718"/>
    <w:rsid w:val="00BC0682"/>
    <w:rsid w:val="00BD3817"/>
    <w:rsid w:val="00BD478F"/>
    <w:rsid w:val="00C03417"/>
    <w:rsid w:val="00C126FD"/>
    <w:rsid w:val="00C149F1"/>
    <w:rsid w:val="00C17283"/>
    <w:rsid w:val="00C249B1"/>
    <w:rsid w:val="00C303F6"/>
    <w:rsid w:val="00C317F4"/>
    <w:rsid w:val="00C46190"/>
    <w:rsid w:val="00C502C1"/>
    <w:rsid w:val="00C50AFE"/>
    <w:rsid w:val="00C518DA"/>
    <w:rsid w:val="00C51AFF"/>
    <w:rsid w:val="00C62F1E"/>
    <w:rsid w:val="00C67EDA"/>
    <w:rsid w:val="00C95FA6"/>
    <w:rsid w:val="00C95FE2"/>
    <w:rsid w:val="00CA0396"/>
    <w:rsid w:val="00CA060C"/>
    <w:rsid w:val="00CB09F6"/>
    <w:rsid w:val="00CB0DF9"/>
    <w:rsid w:val="00CB3258"/>
    <w:rsid w:val="00CD7336"/>
    <w:rsid w:val="00CE5AEF"/>
    <w:rsid w:val="00CF21D3"/>
    <w:rsid w:val="00CF654C"/>
    <w:rsid w:val="00CF7671"/>
    <w:rsid w:val="00D02864"/>
    <w:rsid w:val="00D02B2E"/>
    <w:rsid w:val="00D05287"/>
    <w:rsid w:val="00D0761A"/>
    <w:rsid w:val="00D1555B"/>
    <w:rsid w:val="00D61887"/>
    <w:rsid w:val="00D71174"/>
    <w:rsid w:val="00D72FEF"/>
    <w:rsid w:val="00D818D7"/>
    <w:rsid w:val="00D82732"/>
    <w:rsid w:val="00D9163C"/>
    <w:rsid w:val="00D95A00"/>
    <w:rsid w:val="00DA31AF"/>
    <w:rsid w:val="00DB0244"/>
    <w:rsid w:val="00DC491A"/>
    <w:rsid w:val="00DD0C95"/>
    <w:rsid w:val="00DE6760"/>
    <w:rsid w:val="00DF2B1F"/>
    <w:rsid w:val="00DF65A2"/>
    <w:rsid w:val="00E05383"/>
    <w:rsid w:val="00E079B4"/>
    <w:rsid w:val="00E11423"/>
    <w:rsid w:val="00E21A54"/>
    <w:rsid w:val="00E42D00"/>
    <w:rsid w:val="00E43307"/>
    <w:rsid w:val="00E541CF"/>
    <w:rsid w:val="00E56003"/>
    <w:rsid w:val="00E70D08"/>
    <w:rsid w:val="00E71B0B"/>
    <w:rsid w:val="00E71FBA"/>
    <w:rsid w:val="00E8294C"/>
    <w:rsid w:val="00E848F8"/>
    <w:rsid w:val="00E86D26"/>
    <w:rsid w:val="00E91E0B"/>
    <w:rsid w:val="00E97D9C"/>
    <w:rsid w:val="00EE7B6D"/>
    <w:rsid w:val="00EF2498"/>
    <w:rsid w:val="00F016E8"/>
    <w:rsid w:val="00F05D82"/>
    <w:rsid w:val="00F12DB1"/>
    <w:rsid w:val="00F14EFD"/>
    <w:rsid w:val="00F31F5A"/>
    <w:rsid w:val="00F359EB"/>
    <w:rsid w:val="00F35B54"/>
    <w:rsid w:val="00F41C77"/>
    <w:rsid w:val="00F43CE0"/>
    <w:rsid w:val="00F45BED"/>
    <w:rsid w:val="00F462F1"/>
    <w:rsid w:val="00F55769"/>
    <w:rsid w:val="00F6010A"/>
    <w:rsid w:val="00F654F6"/>
    <w:rsid w:val="00F70374"/>
    <w:rsid w:val="00F704C4"/>
    <w:rsid w:val="00F74E3B"/>
    <w:rsid w:val="00F82F24"/>
    <w:rsid w:val="00F8632F"/>
    <w:rsid w:val="00F870EC"/>
    <w:rsid w:val="00F87661"/>
    <w:rsid w:val="00FB43AA"/>
    <w:rsid w:val="00FB72C2"/>
    <w:rsid w:val="00FC56A1"/>
    <w:rsid w:val="00FE2798"/>
    <w:rsid w:val="00FF1307"/>
    <w:rsid w:val="00FF3C62"/>
    <w:rsid w:val="00FF7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iPriority="9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semiHidden="0" w:unhideWhenUsed="0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F31F5A"/>
    <w:rPr>
      <w:sz w:val="24"/>
      <w:szCs w:val="24"/>
      <w:lang w:val="hu-HU" w:eastAsia="hu-HU" w:bidi="he-IL"/>
    </w:rPr>
  </w:style>
  <w:style w:type="paragraph" w:styleId="Cmsor1">
    <w:name w:val="heading 1"/>
    <w:basedOn w:val="Norml"/>
    <w:next w:val="Norml"/>
    <w:qFormat/>
    <w:rsid w:val="004D68E4"/>
    <w:pPr>
      <w:keepNext/>
      <w:widowControl w:val="0"/>
      <w:snapToGrid w:val="0"/>
      <w:spacing w:after="240" w:line="480" w:lineRule="atLeast"/>
      <w:ind w:left="720" w:hanging="720"/>
      <w:outlineLvl w:val="0"/>
    </w:pPr>
    <w:rPr>
      <w:b/>
      <w:caps/>
      <w:sz w:val="28"/>
    </w:rPr>
  </w:style>
  <w:style w:type="paragraph" w:styleId="Cmsor2">
    <w:name w:val="heading 2"/>
    <w:basedOn w:val="Norml"/>
    <w:next w:val="Norml"/>
    <w:link w:val="Cmsor2Char"/>
    <w:uiPriority w:val="9"/>
    <w:qFormat/>
    <w:rsid w:val="004D68E4"/>
    <w:pPr>
      <w:spacing w:after="120" w:line="480" w:lineRule="atLeast"/>
      <w:outlineLvl w:val="1"/>
    </w:pPr>
    <w:rPr>
      <w:b/>
      <w:sz w:val="28"/>
    </w:rPr>
  </w:style>
  <w:style w:type="paragraph" w:styleId="Cmsor3">
    <w:name w:val="heading 3"/>
    <w:basedOn w:val="Norml"/>
    <w:next w:val="Norml"/>
    <w:qFormat/>
    <w:rsid w:val="00810917"/>
    <w:pPr>
      <w:spacing w:line="480" w:lineRule="atLeast"/>
      <w:outlineLvl w:val="2"/>
    </w:pPr>
    <w:rPr>
      <w:b/>
    </w:rPr>
  </w:style>
  <w:style w:type="paragraph" w:styleId="Cmsor4">
    <w:name w:val="heading 4"/>
    <w:basedOn w:val="Norml"/>
    <w:next w:val="Norml"/>
    <w:qFormat/>
    <w:rsid w:val="00F31F5A"/>
    <w:pPr>
      <w:widowControl w:val="0"/>
      <w:snapToGrid w:val="0"/>
      <w:spacing w:line="480" w:lineRule="atLeast"/>
      <w:outlineLvl w:val="3"/>
    </w:pPr>
    <w:rPr>
      <w:b/>
      <w:bCs/>
    </w:rPr>
  </w:style>
  <w:style w:type="paragraph" w:styleId="Cmsor5">
    <w:name w:val="heading 5"/>
    <w:basedOn w:val="Norml"/>
    <w:next w:val="Norml"/>
    <w:qFormat/>
    <w:rsid w:val="00F31F5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rsid w:val="00F31F5A"/>
    <w:p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qFormat/>
    <w:rsid w:val="00F31F5A"/>
    <w:pPr>
      <w:spacing w:before="240" w:after="60"/>
      <w:outlineLvl w:val="6"/>
    </w:pPr>
  </w:style>
  <w:style w:type="paragraph" w:styleId="Cmsor8">
    <w:name w:val="heading 8"/>
    <w:basedOn w:val="Norml"/>
    <w:next w:val="Norml"/>
    <w:qFormat/>
    <w:rsid w:val="00F31F5A"/>
    <w:p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qFormat/>
    <w:rsid w:val="00F31F5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qFormat/>
    <w:rsid w:val="00F31F5A"/>
    <w:pPr>
      <w:spacing w:before="3600" w:after="280"/>
      <w:jc w:val="center"/>
    </w:pPr>
    <w:rPr>
      <w:sz w:val="28"/>
      <w:szCs w:val="28"/>
    </w:rPr>
  </w:style>
  <w:style w:type="character" w:customStyle="1" w:styleId="BodyTextChar">
    <w:name w:val="Body Text Char"/>
    <w:basedOn w:val="Bekezdsalapbettpusa"/>
    <w:rsid w:val="00F31F5A"/>
  </w:style>
  <w:style w:type="paragraph" w:styleId="Szvegtrzs">
    <w:name w:val="Body Text"/>
    <w:basedOn w:val="Norml"/>
    <w:link w:val="SzvegtrzsChar"/>
    <w:rsid w:val="00F31F5A"/>
    <w:pPr>
      <w:widowControl w:val="0"/>
      <w:tabs>
        <w:tab w:val="left" w:pos="10800"/>
      </w:tabs>
      <w:snapToGrid w:val="0"/>
      <w:spacing w:line="480" w:lineRule="atLeast"/>
      <w:ind w:firstLine="720"/>
    </w:pPr>
  </w:style>
  <w:style w:type="paragraph" w:styleId="Buborkszveg">
    <w:name w:val="Balloon Text"/>
    <w:basedOn w:val="Norml"/>
    <w:semiHidden/>
    <w:rsid w:val="00F31F5A"/>
    <w:rPr>
      <w:rFonts w:ascii="Tahoma" w:hAnsi="Tahoma" w:cs="Tahoma"/>
      <w:sz w:val="16"/>
      <w:szCs w:val="16"/>
    </w:rPr>
  </w:style>
  <w:style w:type="paragraph" w:customStyle="1" w:styleId="1listaszint">
    <w:name w:val="1. listaszint"/>
    <w:basedOn w:val="Norml"/>
    <w:rsid w:val="00F31F5A"/>
    <w:pPr>
      <w:numPr>
        <w:numId w:val="1"/>
      </w:numPr>
      <w:spacing w:line="480" w:lineRule="atLeast"/>
    </w:pPr>
    <w:rPr>
      <w:lang w:bidi="hu-HU"/>
    </w:rPr>
  </w:style>
  <w:style w:type="paragraph" w:customStyle="1" w:styleId="2listaszint">
    <w:name w:val="2. listaszint"/>
    <w:basedOn w:val="Norml"/>
    <w:rsid w:val="00F31F5A"/>
    <w:pPr>
      <w:numPr>
        <w:numId w:val="2"/>
      </w:numPr>
      <w:spacing w:line="480" w:lineRule="atLeast"/>
    </w:pPr>
    <w:rPr>
      <w:lang w:bidi="hu-HU"/>
    </w:rPr>
  </w:style>
  <w:style w:type="paragraph" w:customStyle="1" w:styleId="3listaszint">
    <w:name w:val="3. listaszint"/>
    <w:basedOn w:val="Norml"/>
    <w:rsid w:val="00F31F5A"/>
    <w:pPr>
      <w:numPr>
        <w:numId w:val="3"/>
      </w:numPr>
      <w:spacing w:line="480" w:lineRule="atLeast"/>
    </w:pPr>
    <w:rPr>
      <w:lang w:bidi="hu-HU"/>
    </w:rPr>
  </w:style>
  <w:style w:type="paragraph" w:customStyle="1" w:styleId="Segdanyagok">
    <w:name w:val="Segédanyagok"/>
    <w:basedOn w:val="Norml"/>
    <w:rsid w:val="00F31F5A"/>
    <w:pPr>
      <w:spacing w:before="240" w:line="480" w:lineRule="atLeast"/>
      <w:ind w:left="720" w:hanging="720"/>
    </w:pPr>
    <w:rPr>
      <w:lang w:bidi="hu-HU"/>
    </w:rPr>
  </w:style>
  <w:style w:type="paragraph" w:customStyle="1" w:styleId="Ellenrzlista-elem">
    <w:name w:val="Ellenőrzőlista-elem"/>
    <w:basedOn w:val="Norml"/>
    <w:rsid w:val="00F31F5A"/>
    <w:pPr>
      <w:widowControl w:val="0"/>
      <w:numPr>
        <w:numId w:val="4"/>
      </w:numPr>
      <w:snapToGrid w:val="0"/>
      <w:spacing w:before="240"/>
    </w:pPr>
    <w:rPr>
      <w:rFonts w:ascii="Arial" w:hAnsi="Arial" w:cs="Arial"/>
      <w:lang w:bidi="hu-HU"/>
    </w:rPr>
  </w:style>
  <w:style w:type="paragraph" w:customStyle="1" w:styleId="Ellenrzlistacme">
    <w:name w:val="Ellenőrzőlista címe"/>
    <w:basedOn w:val="Norml"/>
    <w:rsid w:val="00F31F5A"/>
    <w:pPr>
      <w:widowControl w:val="0"/>
      <w:spacing w:after="240"/>
      <w:jc w:val="center"/>
    </w:pPr>
    <w:rPr>
      <w:rFonts w:ascii="Arial" w:hAnsi="Arial" w:cs="Arial"/>
      <w:b/>
      <w:sz w:val="32"/>
      <w:szCs w:val="32"/>
      <w:lang w:bidi="hu-HU"/>
    </w:rPr>
  </w:style>
  <w:style w:type="paragraph" w:customStyle="1" w:styleId="Ellenrzlista-szmozottcmsor">
    <w:name w:val="Ellenőrzőlista - számozott címsor"/>
    <w:basedOn w:val="Norml"/>
    <w:rsid w:val="00F31F5A"/>
    <w:pPr>
      <w:widowControl w:val="0"/>
      <w:numPr>
        <w:numId w:val="5"/>
      </w:numPr>
      <w:tabs>
        <w:tab w:val="left" w:pos="864"/>
      </w:tabs>
      <w:spacing w:before="240"/>
    </w:pPr>
    <w:rPr>
      <w:rFonts w:ascii="Arial" w:hAnsi="Arial" w:cs="Arial"/>
      <w:b/>
      <w:sz w:val="32"/>
      <w:szCs w:val="32"/>
      <w:lang w:bidi="hu-HU"/>
    </w:rPr>
  </w:style>
  <w:style w:type="character" w:customStyle="1" w:styleId="SzvegtrzsChar">
    <w:name w:val="Szövegtörzs Char"/>
    <w:basedOn w:val="Bekezdsalapbettpusa"/>
    <w:link w:val="Szvegtrzs"/>
    <w:locked/>
    <w:rsid w:val="00F31F5A"/>
    <w:rPr>
      <w:snapToGrid w:val="0"/>
      <w:sz w:val="24"/>
      <w:szCs w:val="24"/>
      <w:lang w:val="hu-HU" w:eastAsia="hu-HU" w:bidi="hu-HU"/>
    </w:rPr>
  </w:style>
  <w:style w:type="table" w:customStyle="1" w:styleId="Normltblzat1">
    <w:name w:val="Normál táblázat1"/>
    <w:semiHidden/>
    <w:rsid w:val="00F31F5A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llb">
    <w:name w:val="footer"/>
    <w:basedOn w:val="Norml"/>
    <w:link w:val="llbChar"/>
    <w:uiPriority w:val="99"/>
    <w:rsid w:val="00F31F5A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F31F5A"/>
  </w:style>
  <w:style w:type="paragraph" w:styleId="lfej">
    <w:name w:val="header"/>
    <w:basedOn w:val="Norml"/>
    <w:link w:val="lfejChar"/>
    <w:rsid w:val="006D563D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6D563D"/>
    <w:rPr>
      <w:sz w:val="24"/>
      <w:szCs w:val="24"/>
      <w:lang w:val="hu-HU" w:eastAsia="hu-HU" w:bidi="he-IL"/>
    </w:rPr>
  </w:style>
  <w:style w:type="table" w:styleId="Rcsostblzat">
    <w:name w:val="Table Grid"/>
    <w:basedOn w:val="Normltblzat"/>
    <w:uiPriority w:val="39"/>
    <w:rsid w:val="00F14E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artalomjegyzkcmsora">
    <w:name w:val="TOC Heading"/>
    <w:basedOn w:val="Cmsor1"/>
    <w:next w:val="Norml"/>
    <w:uiPriority w:val="39"/>
    <w:unhideWhenUsed/>
    <w:qFormat/>
    <w:rsid w:val="00C95FE2"/>
    <w:pPr>
      <w:keepLines/>
      <w:widowControl/>
      <w:snapToGrid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bidi="ar-SA"/>
    </w:rPr>
  </w:style>
  <w:style w:type="paragraph" w:styleId="TJ1">
    <w:name w:val="toc 1"/>
    <w:basedOn w:val="Norml"/>
    <w:next w:val="Norml"/>
    <w:autoRedefine/>
    <w:uiPriority w:val="39"/>
    <w:rsid w:val="00C95FE2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95FE2"/>
    <w:rPr>
      <w:color w:val="0000FF" w:themeColor="hyperlink"/>
      <w:u w:val="single"/>
    </w:rPr>
  </w:style>
  <w:style w:type="paragraph" w:styleId="Lbjegyzetszveg">
    <w:name w:val="footnote text"/>
    <w:basedOn w:val="Norml"/>
    <w:link w:val="LbjegyzetszvegChar"/>
    <w:rsid w:val="0011455C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rsid w:val="0011455C"/>
    <w:rPr>
      <w:lang w:val="hu-HU" w:eastAsia="hu-HU" w:bidi="he-IL"/>
    </w:rPr>
  </w:style>
  <w:style w:type="character" w:styleId="Lbjegyzet-hivatkozs">
    <w:name w:val="footnote reference"/>
    <w:basedOn w:val="Bekezdsalapbettpusa"/>
    <w:rsid w:val="0011455C"/>
    <w:rPr>
      <w:vertAlign w:val="superscript"/>
    </w:rPr>
  </w:style>
  <w:style w:type="character" w:customStyle="1" w:styleId="llbChar">
    <w:name w:val="Élőláb Char"/>
    <w:basedOn w:val="Bekezdsalapbettpusa"/>
    <w:link w:val="llb"/>
    <w:uiPriority w:val="99"/>
    <w:rsid w:val="0011455C"/>
    <w:rPr>
      <w:sz w:val="24"/>
      <w:szCs w:val="24"/>
      <w:lang w:val="hu-HU" w:eastAsia="hu-HU" w:bidi="he-IL"/>
    </w:rPr>
  </w:style>
  <w:style w:type="paragraph" w:styleId="TJ2">
    <w:name w:val="toc 2"/>
    <w:basedOn w:val="Norml"/>
    <w:next w:val="Norml"/>
    <w:autoRedefine/>
    <w:uiPriority w:val="39"/>
    <w:rsid w:val="00223139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rsid w:val="00223139"/>
    <w:pPr>
      <w:spacing w:after="100"/>
      <w:ind w:left="480"/>
    </w:pPr>
  </w:style>
  <w:style w:type="paragraph" w:styleId="Listaszerbekezds">
    <w:name w:val="List Paragraph"/>
    <w:basedOn w:val="Norml"/>
    <w:uiPriority w:val="34"/>
    <w:qFormat/>
    <w:rsid w:val="003C289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customStyle="1" w:styleId="Cmsor2Char">
    <w:name w:val="Címsor 2 Char"/>
    <w:basedOn w:val="Bekezdsalapbettpusa"/>
    <w:link w:val="Cmsor2"/>
    <w:uiPriority w:val="9"/>
    <w:rsid w:val="004D68E4"/>
    <w:rPr>
      <w:b/>
      <w:sz w:val="28"/>
      <w:szCs w:val="24"/>
      <w:lang w:val="hu-HU" w:eastAsia="hu-HU" w:bidi="he-IL"/>
    </w:rPr>
  </w:style>
  <w:style w:type="paragraph" w:styleId="TJ4">
    <w:name w:val="toc 4"/>
    <w:basedOn w:val="Norml"/>
    <w:next w:val="Norml"/>
    <w:autoRedefine/>
    <w:uiPriority w:val="39"/>
    <w:rsid w:val="003A5101"/>
    <w:pPr>
      <w:spacing w:after="100"/>
      <w:ind w:left="720"/>
    </w:pPr>
  </w:style>
  <w:style w:type="paragraph" w:styleId="TJ5">
    <w:name w:val="toc 5"/>
    <w:basedOn w:val="Norml"/>
    <w:next w:val="Norml"/>
    <w:autoRedefine/>
    <w:uiPriority w:val="39"/>
    <w:unhideWhenUsed/>
    <w:rsid w:val="00A77B74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:lang w:bidi="ar-SA"/>
    </w:rPr>
  </w:style>
  <w:style w:type="paragraph" w:styleId="TJ6">
    <w:name w:val="toc 6"/>
    <w:basedOn w:val="Norml"/>
    <w:next w:val="Norml"/>
    <w:autoRedefine/>
    <w:uiPriority w:val="39"/>
    <w:unhideWhenUsed/>
    <w:rsid w:val="00A77B74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:lang w:bidi="ar-SA"/>
    </w:rPr>
  </w:style>
  <w:style w:type="paragraph" w:styleId="TJ7">
    <w:name w:val="toc 7"/>
    <w:basedOn w:val="Norml"/>
    <w:next w:val="Norml"/>
    <w:autoRedefine/>
    <w:uiPriority w:val="39"/>
    <w:unhideWhenUsed/>
    <w:rsid w:val="00A77B74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:lang w:bidi="ar-SA"/>
    </w:rPr>
  </w:style>
  <w:style w:type="paragraph" w:styleId="TJ8">
    <w:name w:val="toc 8"/>
    <w:basedOn w:val="Norml"/>
    <w:next w:val="Norml"/>
    <w:autoRedefine/>
    <w:uiPriority w:val="39"/>
    <w:unhideWhenUsed/>
    <w:rsid w:val="00A77B74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:lang w:bidi="ar-SA"/>
    </w:rPr>
  </w:style>
  <w:style w:type="paragraph" w:styleId="TJ9">
    <w:name w:val="toc 9"/>
    <w:basedOn w:val="Norml"/>
    <w:next w:val="Norml"/>
    <w:autoRedefine/>
    <w:uiPriority w:val="39"/>
    <w:unhideWhenUsed/>
    <w:rsid w:val="00A77B74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:lang w:bidi="ar-SA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77B74"/>
    <w:rPr>
      <w:color w:val="605E5C"/>
      <w:shd w:val="clear" w:color="auto" w:fill="E1DFDD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7B5631"/>
    <w:rPr>
      <w:color w:val="605E5C"/>
      <w:shd w:val="clear" w:color="auto" w:fill="E1DFDD"/>
    </w:rPr>
  </w:style>
  <w:style w:type="paragraph" w:customStyle="1" w:styleId="paragraph">
    <w:name w:val="paragraph"/>
    <w:basedOn w:val="Norml"/>
    <w:rsid w:val="003C6BD5"/>
    <w:pPr>
      <w:spacing w:before="100" w:beforeAutospacing="1" w:after="100" w:afterAutospacing="1"/>
    </w:pPr>
    <w:rPr>
      <w:lang w:bidi="ar-SA"/>
    </w:rPr>
  </w:style>
  <w:style w:type="character" w:customStyle="1" w:styleId="normaltextrun">
    <w:name w:val="normaltextrun"/>
    <w:basedOn w:val="Bekezdsalapbettpusa"/>
    <w:rsid w:val="003C6BD5"/>
  </w:style>
  <w:style w:type="character" w:customStyle="1" w:styleId="eop">
    <w:name w:val="eop"/>
    <w:basedOn w:val="Bekezdsalapbettpusa"/>
    <w:rsid w:val="003C6BD5"/>
  </w:style>
  <w:style w:type="character" w:customStyle="1" w:styleId="tabchar">
    <w:name w:val="tabchar"/>
    <w:basedOn w:val="Bekezdsalapbettpusa"/>
    <w:rsid w:val="003C6BD5"/>
  </w:style>
  <w:style w:type="character" w:customStyle="1" w:styleId="UnresolvedMention">
    <w:name w:val="Unresolved Mention"/>
    <w:basedOn w:val="Bekezdsalapbettpusa"/>
    <w:uiPriority w:val="99"/>
    <w:semiHidden/>
    <w:unhideWhenUsed/>
    <w:rsid w:val="004B76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2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0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2219">
              <w:marLeft w:val="-53"/>
              <w:marRight w:val="0"/>
              <w:marTop w:val="21"/>
              <w:marBottom w:val="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94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6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2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9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98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7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4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4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4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4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81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03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2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8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9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4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7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74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7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3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4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9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46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89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2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4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://localhost:8000/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hyperlink" Target="https://github.com/BaBence04/Konyvtarazo-rendszer-projekt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hyperlink" Target="https://github.com/PHPMailer/PHPMailer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hyperlink" Target="https://www.w3schools.com/" TargetMode="External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61" Type="http://schemas.openxmlformats.org/officeDocument/2006/relationships/hyperlink" Target="https://jquery.com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localhost:8000/web/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hyperlink" Target="https://chatgpt.com/" TargetMode="External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footer" Target="footer3.xml"/><Relationship Id="rId8" Type="http://schemas.openxmlformats.org/officeDocument/2006/relationships/webSettings" Target="webSettings.xml"/><Relationship Id="rId51" Type="http://schemas.openxmlformats.org/officeDocument/2006/relationships/image" Target="media/image34.png"/><Relationship Id="rId3" Type="http://schemas.openxmlformats.org/officeDocument/2006/relationships/customXml" Target="../customXml/item3.xml"/><Relationship Id="rId12" Type="http://schemas.openxmlformats.org/officeDocument/2006/relationships/image" Target="media/image2.svg"/><Relationship Id="rId17" Type="http://schemas.openxmlformats.org/officeDocument/2006/relationships/hyperlink" Target="http://localhost/phpmyadmin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hyperlink" Target="https://stackoverflow.com/question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rzival\AppData\Roaming\Microsoft\Templates\Tanulm&#225;nyi%20jelent&#233;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ADEC13B5E4FA0F4BA72DC03E1FAE02FA04009372B5BAB9923946A28806341B445653" ma:contentTypeVersion="56" ma:contentTypeDescription="Create a new document." ma:contentTypeScope="" ma:versionID="788e4010be5eb75c22fb26f9e32efc14">
  <xsd:schema xmlns:xsd="http://www.w3.org/2001/XMLSchema" xmlns:xs="http://www.w3.org/2001/XMLSchema" xmlns:p="http://schemas.microsoft.com/office/2006/metadata/properties" xmlns:ns2="5fce2081-f58c-44ad-b03c-4d426a1b6afa" targetNamespace="http://schemas.microsoft.com/office/2006/metadata/properties" ma:root="true" ma:fieldsID="e1a322f982b748fa5b923752ff9272fa" ns2:_="">
    <xsd:import namespace="5fce2081-f58c-44ad-b03c-4d426a1b6afa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2081-f58c-44ad-b03c-4d426a1b6afa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d9556446-c03a-4033-946b-cb9ccbb02fd1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1B6AA072-FC9A-44BC-A220-7FE368531D9A}" ma:internalName="CSXSubmissionMarket" ma:readOnly="false" ma:showField="MarketName" ma:web="5fce2081-f58c-44ad-b03c-4d426a1b6afa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1ee73785-37f7-4b73-a00a-ca4f7c469aae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1051C126-8B9F-47C3-8FEB-3CFCE0C8A330}" ma:internalName="InProjectListLookup" ma:readOnly="true" ma:showField="InProjectLis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74e21a81-d98f-4677-a38c-6270deab923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1051C126-8B9F-47C3-8FEB-3CFCE0C8A330}" ma:internalName="LastCompleteVersionLookup" ma:readOnly="true" ma:showField="LastComplete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1051C126-8B9F-47C3-8FEB-3CFCE0C8A330}" ma:internalName="LastPreviewErrorLookup" ma:readOnly="true" ma:showField="LastPreview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1051C126-8B9F-47C3-8FEB-3CFCE0C8A330}" ma:internalName="LastPreviewResultLookup" ma:readOnly="true" ma:showField="LastPreview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1051C126-8B9F-47C3-8FEB-3CFCE0C8A330}" ma:internalName="LastPreviewAttemptDateLookup" ma:readOnly="true" ma:showField="LastPreview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1051C126-8B9F-47C3-8FEB-3CFCE0C8A330}" ma:internalName="LastPreviewedByLookup" ma:readOnly="true" ma:showField="LastPreview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1051C126-8B9F-47C3-8FEB-3CFCE0C8A330}" ma:internalName="LastPreviewTimeLookup" ma:readOnly="true" ma:showField="LastPreview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1051C126-8B9F-47C3-8FEB-3CFCE0C8A330}" ma:internalName="LastPreviewVersionLookup" ma:readOnly="true" ma:showField="LastPreview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1051C126-8B9F-47C3-8FEB-3CFCE0C8A330}" ma:internalName="LastPublishErrorLookup" ma:readOnly="true" ma:showField="LastPublish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1051C126-8B9F-47C3-8FEB-3CFCE0C8A330}" ma:internalName="LastPublishResultLookup" ma:readOnly="true" ma:showField="LastPublish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1051C126-8B9F-47C3-8FEB-3CFCE0C8A330}" ma:internalName="LastPublishAttemptDateLookup" ma:readOnly="true" ma:showField="LastPublish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1051C126-8B9F-47C3-8FEB-3CFCE0C8A330}" ma:internalName="LastPublishedByLookup" ma:readOnly="true" ma:showField="LastPublish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1051C126-8B9F-47C3-8FEB-3CFCE0C8A330}" ma:internalName="LastPublishTimeLookup" ma:readOnly="true" ma:showField="LastPublish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1051C126-8B9F-47C3-8FEB-3CFCE0C8A330}" ma:internalName="LastPublishVersionLookup" ma:readOnly="true" ma:showField="LastPublish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B4D4FBA-5CE4-4224-ABC6-110D704C5F08}" ma:internalName="LocLastLocAttemptVersionLookup" ma:readOnly="false" ma:showField="LastLocAttemptVersion" ma:web="5fce2081-f58c-44ad-b03c-4d426a1b6afa">
      <xsd:simpleType>
        <xsd:restriction base="dms:Lookup"/>
      </xsd:simpleType>
    </xsd:element>
    <xsd:element name="LocLastLocAttemptVersionTypeLookup" ma:index="71" nillable="true" ma:displayName="Loc Last Loc Attempt Version Type" ma:default="" ma:list="{6B4D4FBA-5CE4-4224-ABC6-110D704C5F08}" ma:internalName="LocLastLocAttemptVersionTypeLookup" ma:readOnly="true" ma:showField="LastLocAttemptVersionType" ma:web="5fce2081-f58c-44ad-b03c-4d426a1b6afa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B4D4FBA-5CE4-4224-ABC6-110D704C5F08}" ma:internalName="LocNewPublishedVersionLookup" ma:readOnly="true" ma:showField="NewPublishedVersion" ma:web="5fce2081-f58c-44ad-b03c-4d426a1b6afa">
      <xsd:simpleType>
        <xsd:restriction base="dms:Lookup"/>
      </xsd:simpleType>
    </xsd:element>
    <xsd:element name="LocOverallHandbackStatusLookup" ma:index="75" nillable="true" ma:displayName="Loc Overall Handback Status" ma:default="" ma:list="{6B4D4FBA-5CE4-4224-ABC6-110D704C5F08}" ma:internalName="LocOverallHandbackStatusLookup" ma:readOnly="true" ma:showField="OverallHandbackStatus" ma:web="5fce2081-f58c-44ad-b03c-4d426a1b6afa">
      <xsd:simpleType>
        <xsd:restriction base="dms:Lookup"/>
      </xsd:simpleType>
    </xsd:element>
    <xsd:element name="LocOverallLocStatusLookup" ma:index="76" nillable="true" ma:displayName="Loc Overall Localize Status" ma:default="" ma:list="{6B4D4FBA-5CE4-4224-ABC6-110D704C5F08}" ma:internalName="LocOverallLocStatusLookup" ma:readOnly="true" ma:showField="OverallLocStatus" ma:web="5fce2081-f58c-44ad-b03c-4d426a1b6afa">
      <xsd:simpleType>
        <xsd:restriction base="dms:Lookup"/>
      </xsd:simpleType>
    </xsd:element>
    <xsd:element name="LocOverallPreviewStatusLookup" ma:index="77" nillable="true" ma:displayName="Loc Overall Preview Status" ma:default="" ma:list="{6B4D4FBA-5CE4-4224-ABC6-110D704C5F08}" ma:internalName="LocOverallPreviewStatusLookup" ma:readOnly="true" ma:showField="OverallPreviewStatus" ma:web="5fce2081-f58c-44ad-b03c-4d426a1b6afa">
      <xsd:simpleType>
        <xsd:restriction base="dms:Lookup"/>
      </xsd:simpleType>
    </xsd:element>
    <xsd:element name="LocOverallPublishStatusLookup" ma:index="78" nillable="true" ma:displayName="Loc Overall Publish Status" ma:default="" ma:list="{6B4D4FBA-5CE4-4224-ABC6-110D704C5F08}" ma:internalName="LocOverallPublishStatusLookup" ma:readOnly="true" ma:showField="OverallPublishStatus" ma:web="5fce2081-f58c-44ad-b03c-4d426a1b6afa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B4D4FBA-5CE4-4224-ABC6-110D704C5F08}" ma:internalName="LocProcessedForHandoffsLookup" ma:readOnly="true" ma:showField="ProcessedForHandoffs" ma:web="5fce2081-f58c-44ad-b03c-4d426a1b6afa">
      <xsd:simpleType>
        <xsd:restriction base="dms:Lookup"/>
      </xsd:simpleType>
    </xsd:element>
    <xsd:element name="LocProcessedForMarketsLookup" ma:index="81" nillable="true" ma:displayName="Loc Processed For Markets" ma:default="" ma:list="{6B4D4FBA-5CE4-4224-ABC6-110D704C5F08}" ma:internalName="LocProcessedForMarketsLookup" ma:readOnly="true" ma:showField="ProcessedForMarkets" ma:web="5fce2081-f58c-44ad-b03c-4d426a1b6afa">
      <xsd:simpleType>
        <xsd:restriction base="dms:Lookup"/>
      </xsd:simpleType>
    </xsd:element>
    <xsd:element name="LocPublishedDependentAssetsLookup" ma:index="82" nillable="true" ma:displayName="Loc Published Dependent Assets" ma:default="" ma:list="{6B4D4FBA-5CE4-4224-ABC6-110D704C5F08}" ma:internalName="LocPublishedDependentAssetsLookup" ma:readOnly="true" ma:showField="PublishedDependentAssets" ma:web="5fce2081-f58c-44ad-b03c-4d426a1b6afa">
      <xsd:simpleType>
        <xsd:restriction base="dms:Lookup"/>
      </xsd:simpleType>
    </xsd:element>
    <xsd:element name="LocPublishedLinkedAssetsLookup" ma:index="83" nillable="true" ma:displayName="Loc Published Linked Assets" ma:default="" ma:list="{6B4D4FBA-5CE4-4224-ABC6-110D704C5F08}" ma:internalName="LocPublishedLinkedAssetsLookup" ma:readOnly="true" ma:showField="PublishedLinkedAssets" ma:web="5fce2081-f58c-44ad-b03c-4d426a1b6afa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a4cb862b-fdd7-4670-88fe-ab9665737180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1B6AA072-FC9A-44BC-A220-7FE368531D9A}" ma:internalName="Markets" ma:readOnly="false" ma:showField="MarketNa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1051C126-8B9F-47C3-8FEB-3CFCE0C8A330}" ma:internalName="NumOfRatingsLookup" ma:readOnly="true" ma:showField="NumOfRating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1051C126-8B9F-47C3-8FEB-3CFCE0C8A330}" ma:internalName="PublishStatusLookup" ma:readOnly="false" ma:showField="PublishStatu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1cf64917-b2b4-4d34-8e71-8a46d6d3d691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9b3d15c4-bc78-47c9-b183-c4b8645b278c}" ma:internalName="TaxCatchAll" ma:showField="CatchAllData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9b3d15c4-bc78-47c9-b183-c4b8645b278c}" ma:internalName="TaxCatchAllLabel" ma:readOnly="true" ma:showField="CatchAllDataLabel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arketSpecific xmlns="5fce2081-f58c-44ad-b03c-4d426a1b6afa">false</MarketSpecific>
    <ApprovalStatus xmlns="5fce2081-f58c-44ad-b03c-4d426a1b6afa">InProgress</ApprovalStatus>
    <LocComments xmlns="5fce2081-f58c-44ad-b03c-4d426a1b6afa" xsi:nil="true"/>
    <DirectSourceMarket xmlns="5fce2081-f58c-44ad-b03c-4d426a1b6afa">english</DirectSourceMarket>
    <ThumbnailAssetId xmlns="5fce2081-f58c-44ad-b03c-4d426a1b6afa" xsi:nil="true"/>
    <PrimaryImageGen xmlns="5fce2081-f58c-44ad-b03c-4d426a1b6afa">true</PrimaryImageGen>
    <LegacyData xmlns="5fce2081-f58c-44ad-b03c-4d426a1b6afa" xsi:nil="true"/>
    <TPFriendlyName xmlns="5fce2081-f58c-44ad-b03c-4d426a1b6afa" xsi:nil="true"/>
    <NumericId xmlns="5fce2081-f58c-44ad-b03c-4d426a1b6afa" xsi:nil="true"/>
    <LocRecommendedHandoff xmlns="5fce2081-f58c-44ad-b03c-4d426a1b6afa" xsi:nil="true"/>
    <BlockPublish xmlns="5fce2081-f58c-44ad-b03c-4d426a1b6afa">false</BlockPublish>
    <BusinessGroup xmlns="5fce2081-f58c-44ad-b03c-4d426a1b6afa" xsi:nil="true"/>
    <OpenTemplate xmlns="5fce2081-f58c-44ad-b03c-4d426a1b6afa">true</OpenTemplate>
    <SourceTitle xmlns="5fce2081-f58c-44ad-b03c-4d426a1b6afa">Outline for school report</SourceTitle>
    <APEditor xmlns="5fce2081-f58c-44ad-b03c-4d426a1b6afa">
      <UserInfo>
        <DisplayName/>
        <AccountId xsi:nil="true"/>
        <AccountType/>
      </UserInfo>
    </APEditor>
    <UALocComments xmlns="5fce2081-f58c-44ad-b03c-4d426a1b6afa">2007 Template UpLeveling Do Not HandOff</UALocComments>
    <IntlLangReviewDate xmlns="5fce2081-f58c-44ad-b03c-4d426a1b6afa" xsi:nil="true"/>
    <PublishStatusLookup xmlns="5fce2081-f58c-44ad-b03c-4d426a1b6afa">
      <Value>353315</Value>
      <Value>353321</Value>
    </PublishStatusLookup>
    <ParentAssetId xmlns="5fce2081-f58c-44ad-b03c-4d426a1b6afa" xsi:nil="true"/>
    <FeatureTagsTaxHTField0 xmlns="5fce2081-f58c-44ad-b03c-4d426a1b6afa">
      <Terms xmlns="http://schemas.microsoft.com/office/infopath/2007/PartnerControls"/>
    </FeatureTagsTaxHTField0>
    <MachineTranslated xmlns="5fce2081-f58c-44ad-b03c-4d426a1b6afa">false</MachineTranslated>
    <Providers xmlns="5fce2081-f58c-44ad-b03c-4d426a1b6afa" xsi:nil="true"/>
    <OriginalSourceMarket xmlns="5fce2081-f58c-44ad-b03c-4d426a1b6afa">english</OriginalSourceMarket>
    <APDescription xmlns="5fce2081-f58c-44ad-b03c-4d426a1b6afa" xsi:nil="true"/>
    <ContentItem xmlns="5fce2081-f58c-44ad-b03c-4d426a1b6afa" xsi:nil="true"/>
    <ClipArtFilename xmlns="5fce2081-f58c-44ad-b03c-4d426a1b6afa" xsi:nil="true"/>
    <TPInstallLocation xmlns="5fce2081-f58c-44ad-b03c-4d426a1b6afa" xsi:nil="true"/>
    <TimesCloned xmlns="5fce2081-f58c-44ad-b03c-4d426a1b6afa" xsi:nil="true"/>
    <PublishTargets xmlns="5fce2081-f58c-44ad-b03c-4d426a1b6afa">OfficeOnline,OfficeOnlineVNext</PublishTargets>
    <AcquiredFrom xmlns="5fce2081-f58c-44ad-b03c-4d426a1b6afa">Internal MS</AcquiredFrom>
    <AssetStart xmlns="5fce2081-f58c-44ad-b03c-4d426a1b6afa">2012-01-06T18:26:00+00:00</AssetStart>
    <FriendlyTitle xmlns="5fce2081-f58c-44ad-b03c-4d426a1b6afa" xsi:nil="true"/>
    <Provider xmlns="5fce2081-f58c-44ad-b03c-4d426a1b6afa" xsi:nil="true"/>
    <LastHandOff xmlns="5fce2081-f58c-44ad-b03c-4d426a1b6afa" xsi:nil="true"/>
    <Manager xmlns="5fce2081-f58c-44ad-b03c-4d426a1b6afa" xsi:nil="true"/>
    <UALocRecommendation xmlns="5fce2081-f58c-44ad-b03c-4d426a1b6afa">Localize</UALocRecommendation>
    <ArtSampleDocs xmlns="5fce2081-f58c-44ad-b03c-4d426a1b6afa" xsi:nil="true"/>
    <UACurrentWords xmlns="5fce2081-f58c-44ad-b03c-4d426a1b6afa" xsi:nil="true"/>
    <TPClientViewer xmlns="5fce2081-f58c-44ad-b03c-4d426a1b6afa" xsi:nil="true"/>
    <TemplateStatus xmlns="5fce2081-f58c-44ad-b03c-4d426a1b6afa">Complete</TemplateStatus>
    <ShowIn xmlns="5fce2081-f58c-44ad-b03c-4d426a1b6afa">Show everywhere</ShowIn>
    <CSXHash xmlns="5fce2081-f58c-44ad-b03c-4d426a1b6afa" xsi:nil="true"/>
    <Downloads xmlns="5fce2081-f58c-44ad-b03c-4d426a1b6afa">0</Downloads>
    <VoteCount xmlns="5fce2081-f58c-44ad-b03c-4d426a1b6afa" xsi:nil="true"/>
    <OOCacheId xmlns="5fce2081-f58c-44ad-b03c-4d426a1b6afa" xsi:nil="true"/>
    <IsDeleted xmlns="5fce2081-f58c-44ad-b03c-4d426a1b6afa">false</IsDeleted>
    <InternalTagsTaxHTField0 xmlns="5fce2081-f58c-44ad-b03c-4d426a1b6afa">
      <Terms xmlns="http://schemas.microsoft.com/office/infopath/2007/PartnerControls"/>
    </InternalTagsTaxHTField0>
    <UANotes xmlns="5fce2081-f58c-44ad-b03c-4d426a1b6afa">2003 to 2007 conversion</UANotes>
    <AssetExpire xmlns="5fce2081-f58c-44ad-b03c-4d426a1b6afa">2035-01-01T08:00:00+00:00</AssetExpire>
    <CSXSubmissionMarket xmlns="5fce2081-f58c-44ad-b03c-4d426a1b6afa" xsi:nil="true"/>
    <DSATActionTaken xmlns="5fce2081-f58c-44ad-b03c-4d426a1b6afa" xsi:nil="true"/>
    <SubmitterId xmlns="5fce2081-f58c-44ad-b03c-4d426a1b6afa" xsi:nil="true"/>
    <EditorialTags xmlns="5fce2081-f58c-44ad-b03c-4d426a1b6afa" xsi:nil="true"/>
    <TPExecutable xmlns="5fce2081-f58c-44ad-b03c-4d426a1b6afa" xsi:nil="true"/>
    <CSXSubmissionDate xmlns="5fce2081-f58c-44ad-b03c-4d426a1b6afa" xsi:nil="true"/>
    <CSXUpdate xmlns="5fce2081-f58c-44ad-b03c-4d426a1b6afa">false</CSXUpdate>
    <AssetType xmlns="5fce2081-f58c-44ad-b03c-4d426a1b6afa">TP</AssetType>
    <ApprovalLog xmlns="5fce2081-f58c-44ad-b03c-4d426a1b6afa" xsi:nil="true"/>
    <BugNumber xmlns="5fce2081-f58c-44ad-b03c-4d426a1b6afa" xsi:nil="true"/>
    <OriginAsset xmlns="5fce2081-f58c-44ad-b03c-4d426a1b6afa" xsi:nil="true"/>
    <TPComponent xmlns="5fce2081-f58c-44ad-b03c-4d426a1b6afa" xsi:nil="true"/>
    <Milestone xmlns="5fce2081-f58c-44ad-b03c-4d426a1b6afa" xsi:nil="true"/>
    <RecommendationsModifier xmlns="5fce2081-f58c-44ad-b03c-4d426a1b6afa" xsi:nil="true"/>
    <AssetId xmlns="5fce2081-f58c-44ad-b03c-4d426a1b6afa">TP102811601</AssetId>
    <PolicheckWords xmlns="5fce2081-f58c-44ad-b03c-4d426a1b6afa" xsi:nil="true"/>
    <TPLaunchHelpLink xmlns="5fce2081-f58c-44ad-b03c-4d426a1b6afa" xsi:nil="true"/>
    <IntlLocPriority xmlns="5fce2081-f58c-44ad-b03c-4d426a1b6afa" xsi:nil="true"/>
    <TPApplication xmlns="5fce2081-f58c-44ad-b03c-4d426a1b6afa" xsi:nil="true"/>
    <IntlLangReviewer xmlns="5fce2081-f58c-44ad-b03c-4d426a1b6afa" xsi:nil="true"/>
    <HandoffToMSDN xmlns="5fce2081-f58c-44ad-b03c-4d426a1b6afa" xsi:nil="true"/>
    <PlannedPubDate xmlns="5fce2081-f58c-44ad-b03c-4d426a1b6afa" xsi:nil="true"/>
    <CrawlForDependencies xmlns="5fce2081-f58c-44ad-b03c-4d426a1b6afa">false</CrawlForDependencies>
    <LocLastLocAttemptVersionLookup xmlns="5fce2081-f58c-44ad-b03c-4d426a1b6afa">758016</LocLastLocAttemptVersionLookup>
    <TrustLevel xmlns="5fce2081-f58c-44ad-b03c-4d426a1b6afa">1 Microsoft Managed Content</TrustLevel>
    <CampaignTagsTaxHTField0 xmlns="5fce2081-f58c-44ad-b03c-4d426a1b6afa">
      <Terms xmlns="http://schemas.microsoft.com/office/infopath/2007/PartnerControls"/>
    </CampaignTagsTaxHTField0>
    <TPNamespace xmlns="5fce2081-f58c-44ad-b03c-4d426a1b6afa" xsi:nil="true"/>
    <TaxCatchAll xmlns="5fce2081-f58c-44ad-b03c-4d426a1b6afa"/>
    <IsSearchable xmlns="5fce2081-f58c-44ad-b03c-4d426a1b6afa">true</IsSearchable>
    <TemplateTemplateType xmlns="5fce2081-f58c-44ad-b03c-4d426a1b6afa">Word 2007 Default</TemplateTemplateType>
    <Markets xmlns="5fce2081-f58c-44ad-b03c-4d426a1b6afa"/>
    <IntlLangReview xmlns="5fce2081-f58c-44ad-b03c-4d426a1b6afa">false</IntlLangReview>
    <UAProjectedTotalWords xmlns="5fce2081-f58c-44ad-b03c-4d426a1b6afa" xsi:nil="true"/>
    <OutputCachingOn xmlns="5fce2081-f58c-44ad-b03c-4d426a1b6afa">false</OutputCachingOn>
    <LocMarketGroupTiers2 xmlns="5fce2081-f58c-44ad-b03c-4d426a1b6afa" xsi:nil="true"/>
    <APAuthor xmlns="5fce2081-f58c-44ad-b03c-4d426a1b6afa">
      <UserInfo>
        <DisplayName/>
        <AccountId>2721</AccountId>
        <AccountType/>
      </UserInfo>
    </APAuthor>
    <TPCommandLine xmlns="5fce2081-f58c-44ad-b03c-4d426a1b6afa" xsi:nil="true"/>
    <LocManualTestRequired xmlns="5fce2081-f58c-44ad-b03c-4d426a1b6afa">false</LocManualTestRequired>
    <TPAppVersion xmlns="5fce2081-f58c-44ad-b03c-4d426a1b6afa" xsi:nil="true"/>
    <EditorialStatus xmlns="5fce2081-f58c-44ad-b03c-4d426a1b6afa" xsi:nil="true"/>
    <LastModifiedDateTime xmlns="5fce2081-f58c-44ad-b03c-4d426a1b6afa" xsi:nil="true"/>
    <TPLaunchHelpLinkType xmlns="5fce2081-f58c-44ad-b03c-4d426a1b6afa">Template</TPLaunchHelpLinkType>
    <OriginalRelease xmlns="5fce2081-f58c-44ad-b03c-4d426a1b6afa">14</OriginalRelease>
    <ScenarioTagsTaxHTField0 xmlns="5fce2081-f58c-44ad-b03c-4d426a1b6afa">
      <Terms xmlns="http://schemas.microsoft.com/office/infopath/2007/PartnerControls"/>
    </ScenarioTagsTaxHTField0>
    <LocalizationTagsTaxHTField0 xmlns="5fce2081-f58c-44ad-b03c-4d426a1b6afa">
      <Terms xmlns="http://schemas.microsoft.com/office/infopath/2007/PartnerControls"/>
    </LocalizationTagsTaxHTField0>
  </documentManagement>
</p:properties>
</file>

<file path=customXml/itemProps1.xml><?xml version="1.0" encoding="utf-8"?>
<ds:datastoreItem xmlns:ds="http://schemas.openxmlformats.org/officeDocument/2006/customXml" ds:itemID="{064197B1-76BA-45EF-9995-7B3AE26AF7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5CC4F7-0804-40EE-B70D-AFFA9DD4D8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3F062B-9F81-4536-872E-23A7CE8E8B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e2081-f58c-44ad-b03c-4d426a1b6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AD4C15-D123-491D-B24A-EE1928DDF0B3}">
  <ds:schemaRefs>
    <ds:schemaRef ds:uri="http://schemas.microsoft.com/office/2006/metadata/properties"/>
    <ds:schemaRef ds:uri="http://schemas.microsoft.com/office/infopath/2007/PartnerControls"/>
    <ds:schemaRef ds:uri="5fce2081-f58c-44ad-b03c-4d426a1b6a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Tanulmányi jelentés</Template>
  <TotalTime>624</TotalTime>
  <Pages>71</Pages>
  <Words>9338</Words>
  <Characters>64434</Characters>
  <Application>Microsoft Office Word</Application>
  <DocSecurity>0</DocSecurity>
  <Lines>536</Lines>
  <Paragraphs>147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73625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Parzival</dc:creator>
  <cp:keywords/>
  <dc:description/>
  <cp:lastModifiedBy>Bátyi Bence</cp:lastModifiedBy>
  <cp:revision>1001</cp:revision>
  <dcterms:created xsi:type="dcterms:W3CDTF">2025-04-06T09:28:00Z</dcterms:created>
  <dcterms:modified xsi:type="dcterms:W3CDTF">2025-05-01T08:45:00Z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TC010183721038</vt:lpwstr>
  </property>
  <property fmtid="{D5CDD505-2E9C-101B-9397-08002B2CF9AE}" pid="3" name="InternalTags">
    <vt:lpwstr/>
  </property>
  <property fmtid="{D5CDD505-2E9C-101B-9397-08002B2CF9AE}" pid="4" name="ContentTypeId">
    <vt:lpwstr>0x010100ADEC13B5E4FA0F4BA72DC03E1FAE02FA04009372B5BAB9923946A28806341B445653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5829400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</Properties>
</file>